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26586767"/>
        <w:docPartObj>
          <w:docPartGallery w:val="Cover Pages"/>
          <w:docPartUnique/>
        </w:docPartObj>
      </w:sdtPr>
      <w:sdtEndPr>
        <w:rPr>
          <w:noProof/>
          <w:lang w:eastAsia="fr-FR"/>
        </w:rPr>
      </w:sdtEndPr>
      <w:sdtContent>
        <w:p w:rsidR="008F5834" w:rsidRDefault="00633D52" w:rsidP="00633D52">
          <w:pPr>
            <w:spacing w:before="100" w:beforeAutospacing="1" w:after="240"/>
          </w:pPr>
          <w:r>
            <w:t xml:space="preserve"> </w:t>
          </w:r>
          <w:r w:rsidR="007811CF">
            <w:rPr>
              <w:noProof/>
              <w:lang w:eastAsia="fr-FR"/>
            </w:rPr>
            <w:drawing>
              <wp:inline distT="0" distB="0" distL="0" distR="0" wp14:anchorId="31906911" wp14:editId="0C1B75AA">
                <wp:extent cx="5274310" cy="948581"/>
                <wp:effectExtent l="0" t="0" r="2540" b="4445"/>
                <wp:docPr id="3" name="Image 3" descr="CampuSphere Cloud Studen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ampuSphere Cloud Student Portal"/>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695"/>
                        <a:stretch/>
                      </pic:blipFill>
                      <pic:spPr bwMode="auto">
                        <a:xfrm>
                          <a:off x="0" y="0"/>
                          <a:ext cx="5274310" cy="94858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fr-FR"/>
            </w:rPr>
            <w:softHyphen/>
          </w:r>
          <w:r>
            <w:rPr>
              <w:noProof/>
              <w:lang w:eastAsia="fr-FR"/>
            </w:rPr>
            <w:softHyphen/>
          </w:r>
          <w:r>
            <w:rPr>
              <w:noProof/>
              <w:lang w:eastAsia="fr-FR"/>
            </w:rPr>
            <w:softHyphen/>
          </w:r>
          <w:r>
            <w:rPr>
              <w:noProof/>
              <w:lang w:eastAsia="fr-FR"/>
            </w:rPr>
            <w:softHyphen/>
          </w:r>
          <w:r>
            <w:rPr>
              <w:noProof/>
              <w:lang w:eastAsia="fr-FR"/>
            </w:rPr>
            <w:softHyphen/>
          </w:r>
        </w:p>
        <w:tbl>
          <w:tblPr>
            <w:tblpPr w:leftFromText="187" w:rightFromText="187" w:horzAnchor="margin" w:tblpXSpec="center" w:tblpY="2881"/>
            <w:tblW w:w="5548" w:type="pct"/>
            <w:tblBorders>
              <w:left w:val="single" w:sz="12" w:space="0" w:color="00A0B8" w:themeColor="accent1"/>
            </w:tblBorders>
            <w:tblCellMar>
              <w:left w:w="144" w:type="dxa"/>
              <w:right w:w="115" w:type="dxa"/>
            </w:tblCellMar>
            <w:tblLook w:val="04A0" w:firstRow="1" w:lastRow="0" w:firstColumn="1" w:lastColumn="0" w:noHBand="0" w:noVBand="1"/>
          </w:tblPr>
          <w:tblGrid>
            <w:gridCol w:w="9200"/>
          </w:tblGrid>
          <w:tr w:rsidR="008F5834" w:rsidTr="00633D52">
            <w:sdt>
              <w:sdtPr>
                <w:rPr>
                  <w:color w:val="007789" w:themeColor="accent1" w:themeShade="BF"/>
                  <w:sz w:val="36"/>
                  <w:szCs w:val="24"/>
                </w:rPr>
                <w:alias w:val="Société"/>
                <w:id w:val="13406915"/>
                <w:placeholder>
                  <w:docPart w:val="B7CF2F1F073F46ED8BC0E8764015A49D"/>
                </w:placeholder>
                <w:dataBinding w:prefixMappings="xmlns:ns0='http://schemas.openxmlformats.org/officeDocument/2006/extended-properties'" w:xpath="/ns0:Properties[1]/ns0:Company[1]" w:storeItemID="{6668398D-A668-4E3E-A5EB-62B293D839F1}"/>
                <w:text/>
              </w:sdtPr>
              <w:sdtEndPr/>
              <w:sdtContent>
                <w:tc>
                  <w:tcPr>
                    <w:tcW w:w="9199" w:type="dxa"/>
                    <w:tcMar>
                      <w:top w:w="216" w:type="dxa"/>
                      <w:left w:w="115" w:type="dxa"/>
                      <w:bottom w:w="216" w:type="dxa"/>
                      <w:right w:w="115" w:type="dxa"/>
                    </w:tcMar>
                  </w:tcPr>
                  <w:p w:rsidR="008F5834" w:rsidRDefault="00633D52" w:rsidP="00633D52">
                    <w:pPr>
                      <w:pStyle w:val="Sansinterligne"/>
                      <w:rPr>
                        <w:color w:val="007789" w:themeColor="accent1" w:themeShade="BF"/>
                        <w:sz w:val="24"/>
                      </w:rPr>
                    </w:pPr>
                    <w:r w:rsidRPr="007811CF">
                      <w:rPr>
                        <w:color w:val="007789" w:themeColor="accent1" w:themeShade="BF"/>
                        <w:sz w:val="36"/>
                        <w:szCs w:val="24"/>
                      </w:rPr>
                      <w:t>Projet de Fin d’Année</w:t>
                    </w:r>
                  </w:p>
                </w:tc>
              </w:sdtContent>
            </w:sdt>
          </w:tr>
          <w:tr w:rsidR="008F5834" w:rsidTr="00633D52">
            <w:tc>
              <w:tcPr>
                <w:tcW w:w="9199" w:type="dxa"/>
              </w:tcPr>
              <w:p w:rsidR="008F5834" w:rsidRDefault="004C2291" w:rsidP="00633D52">
                <w:pPr>
                  <w:pStyle w:val="Sansinterligne"/>
                  <w:spacing w:line="216" w:lineRule="auto"/>
                  <w:rPr>
                    <w:rFonts w:asciiTheme="majorHAnsi" w:eastAsiaTheme="majorEastAsia" w:hAnsiTheme="majorHAnsi" w:cstheme="majorBidi"/>
                    <w:b/>
                    <w:color w:val="00A0B8" w:themeColor="accent1"/>
                    <w:sz w:val="72"/>
                    <w:szCs w:val="88"/>
                  </w:rPr>
                </w:pPr>
                <w:sdt>
                  <w:sdtPr>
                    <w:rPr>
                      <w:rFonts w:asciiTheme="majorHAnsi" w:eastAsiaTheme="majorEastAsia" w:hAnsiTheme="majorHAnsi" w:cstheme="majorBidi"/>
                      <w:b/>
                      <w:color w:val="00A0B8" w:themeColor="accent1"/>
                      <w:sz w:val="72"/>
                      <w:szCs w:val="88"/>
                    </w:rPr>
                    <w:alias w:val="Titre"/>
                    <w:id w:val="13406919"/>
                    <w:placeholder>
                      <w:docPart w:val="5A85715FCD694E35B6BFC983495CCDBC"/>
                    </w:placeholder>
                    <w:dataBinding w:prefixMappings="xmlns:ns0='http://schemas.openxmlformats.org/package/2006/metadata/core-properties' xmlns:ns1='http://purl.org/dc/elements/1.1/'" w:xpath="/ns0:coreProperties[1]/ns1:title[1]" w:storeItemID="{6C3C8BC8-F283-45AE-878A-BAB7291924A1}"/>
                    <w:text/>
                  </w:sdtPr>
                  <w:sdtEndPr/>
                  <w:sdtContent>
                    <w:r w:rsidR="007C19CD">
                      <w:rPr>
                        <w:rFonts w:asciiTheme="majorHAnsi" w:eastAsiaTheme="majorEastAsia" w:hAnsiTheme="majorHAnsi" w:cstheme="majorBidi"/>
                        <w:b/>
                        <w:color w:val="00A0B8" w:themeColor="accent1"/>
                        <w:sz w:val="72"/>
                        <w:szCs w:val="88"/>
                      </w:rPr>
                      <w:t>Projet de</w:t>
                    </w:r>
                    <w:r w:rsidR="008B6384">
                      <w:rPr>
                        <w:rFonts w:asciiTheme="majorHAnsi" w:eastAsiaTheme="majorEastAsia" w:hAnsiTheme="majorHAnsi" w:cstheme="majorBidi"/>
                        <w:b/>
                        <w:color w:val="00A0B8" w:themeColor="accent1"/>
                        <w:sz w:val="72"/>
                        <w:szCs w:val="88"/>
                      </w:rPr>
                      <w:t xml:space="preserve"> Plateforme</w:t>
                    </w:r>
                  </w:sdtContent>
                </w:sdt>
                <w:r w:rsidR="008B6384">
                  <w:rPr>
                    <w:rFonts w:asciiTheme="majorHAnsi" w:eastAsiaTheme="majorEastAsia" w:hAnsiTheme="majorHAnsi" w:cstheme="majorBidi"/>
                    <w:b/>
                    <w:color w:val="00A0B8" w:themeColor="accent1"/>
                    <w:sz w:val="72"/>
                    <w:szCs w:val="88"/>
                  </w:rPr>
                  <w:t xml:space="preserve"> de Coaching Sportif en Ligne</w:t>
                </w:r>
              </w:p>
              <w:p w:rsidR="008B6384" w:rsidRDefault="008B6384" w:rsidP="00633D52">
                <w:pPr>
                  <w:pStyle w:val="Sansinterligne"/>
                  <w:spacing w:line="216" w:lineRule="auto"/>
                  <w:rPr>
                    <w:rFonts w:asciiTheme="majorHAnsi" w:eastAsiaTheme="majorEastAsia" w:hAnsiTheme="majorHAnsi" w:cstheme="majorBidi"/>
                    <w:color w:val="00A0B8" w:themeColor="accent1"/>
                    <w:sz w:val="88"/>
                    <w:szCs w:val="88"/>
                  </w:rPr>
                </w:pPr>
              </w:p>
            </w:tc>
          </w:tr>
          <w:tr w:rsidR="008F5834" w:rsidTr="00633D52">
            <w:tc>
              <w:tcPr>
                <w:tcW w:w="9199" w:type="dxa"/>
                <w:tcMar>
                  <w:top w:w="216" w:type="dxa"/>
                  <w:left w:w="115" w:type="dxa"/>
                  <w:bottom w:w="216" w:type="dxa"/>
                  <w:right w:w="115" w:type="dxa"/>
                </w:tcMar>
              </w:tcPr>
              <w:sdt>
                <w:sdtPr>
                  <w:rPr>
                    <w:color w:val="007789" w:themeColor="accent1" w:themeShade="BF"/>
                    <w:sz w:val="24"/>
                    <w:szCs w:val="24"/>
                  </w:rPr>
                  <w:alias w:val="Sous-titre"/>
                  <w:id w:val="13406923"/>
                  <w:placeholder>
                    <w:docPart w:val="8E90111AC4084567A4C7C1586CF53E51"/>
                  </w:placeholder>
                  <w:dataBinding w:prefixMappings="xmlns:ns0='http://schemas.openxmlformats.org/package/2006/metadata/core-properties' xmlns:ns1='http://purl.org/dc/elements/1.1/'" w:xpath="/ns0:coreProperties[1]/ns1:subject[1]" w:storeItemID="{6C3C8BC8-F283-45AE-878A-BAB7291924A1}"/>
                  <w:text/>
                </w:sdtPr>
                <w:sdtEndPr/>
                <w:sdtContent>
                  <w:p w:rsidR="006F0C7D" w:rsidRPr="006F0C7D" w:rsidRDefault="00633D52" w:rsidP="00633D52">
                    <w:pPr>
                      <w:pStyle w:val="Sansinterligne"/>
                      <w:rPr>
                        <w:color w:val="007789" w:themeColor="accent1" w:themeShade="BF"/>
                        <w:sz w:val="24"/>
                        <w:szCs w:val="24"/>
                      </w:rPr>
                    </w:pPr>
                    <w:r>
                      <w:rPr>
                        <w:color w:val="007789" w:themeColor="accent1" w:themeShade="BF"/>
                        <w:sz w:val="24"/>
                        <w:szCs w:val="24"/>
                      </w:rPr>
                      <w:t>Cahier des Charges</w:t>
                    </w:r>
                  </w:p>
                </w:sdtContent>
              </w:sdt>
            </w:tc>
          </w:tr>
        </w:tbl>
        <w:tbl>
          <w:tblPr>
            <w:tblpPr w:leftFromText="187" w:rightFromText="187" w:horzAnchor="margin" w:tblpXSpec="center" w:tblpYSpec="bottom"/>
            <w:tblW w:w="3857" w:type="pct"/>
            <w:tblLook w:val="04A0" w:firstRow="1" w:lastRow="0" w:firstColumn="1" w:lastColumn="0" w:noHBand="0" w:noVBand="1"/>
          </w:tblPr>
          <w:tblGrid>
            <w:gridCol w:w="6407"/>
          </w:tblGrid>
          <w:tr w:rsidR="008F5834">
            <w:tc>
              <w:tcPr>
                <w:tcW w:w="7221" w:type="dxa"/>
                <w:tcMar>
                  <w:top w:w="216" w:type="dxa"/>
                  <w:left w:w="115" w:type="dxa"/>
                  <w:bottom w:w="216" w:type="dxa"/>
                  <w:right w:w="115" w:type="dxa"/>
                </w:tcMar>
              </w:tcPr>
              <w:sdt>
                <w:sdtPr>
                  <w:rPr>
                    <w:color w:val="00A0B8" w:themeColor="accent1"/>
                    <w:sz w:val="28"/>
                    <w:szCs w:val="28"/>
                  </w:rPr>
                  <w:alias w:val="Auteur"/>
                  <w:id w:val="13406928"/>
                  <w:placeholder>
                    <w:docPart w:val="79C0CE6D31E34A538A01A3D71B6FA9D4"/>
                  </w:placeholder>
                  <w:dataBinding w:prefixMappings="xmlns:ns0='http://schemas.openxmlformats.org/package/2006/metadata/core-properties' xmlns:ns1='http://purl.org/dc/elements/1.1/'" w:xpath="/ns0:coreProperties[1]/ns1:creator[1]" w:storeItemID="{6C3C8BC8-F283-45AE-878A-BAB7291924A1}"/>
                  <w:text/>
                </w:sdtPr>
                <w:sdtEndPr/>
                <w:sdtContent>
                  <w:p w:rsidR="008F5834" w:rsidRDefault="006F0C7D">
                    <w:pPr>
                      <w:pStyle w:val="Sansinterligne"/>
                      <w:rPr>
                        <w:color w:val="00A0B8" w:themeColor="accent1"/>
                        <w:sz w:val="28"/>
                        <w:szCs w:val="28"/>
                      </w:rPr>
                    </w:pPr>
                    <w:r>
                      <w:rPr>
                        <w:color w:val="00A0B8" w:themeColor="accent1"/>
                        <w:sz w:val="28"/>
                        <w:szCs w:val="28"/>
                      </w:rPr>
                      <w:t>Réalisé par : El azzaoui Marwa et Tazi Ayoub</w:t>
                    </w:r>
                  </w:p>
                </w:sdtContent>
              </w:sdt>
              <w:sdt>
                <w:sdtPr>
                  <w:rPr>
                    <w:color w:val="00A0B8" w:themeColor="accent1"/>
                    <w:sz w:val="28"/>
                    <w:szCs w:val="28"/>
                  </w:rPr>
                  <w:alias w:val="Date"/>
                  <w:tag w:val="Date "/>
                  <w:id w:val="13406932"/>
                  <w:placeholder>
                    <w:docPart w:val="764F13B1C9E8410EBF971F844FE93859"/>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EndPr/>
                <w:sdtContent>
                  <w:p w:rsidR="008F5834" w:rsidRDefault="007C19CD">
                    <w:pPr>
                      <w:pStyle w:val="Sansinterligne"/>
                      <w:rPr>
                        <w:color w:val="00A0B8" w:themeColor="accent1"/>
                        <w:sz w:val="28"/>
                        <w:szCs w:val="28"/>
                      </w:rPr>
                    </w:pPr>
                    <w:r>
                      <w:rPr>
                        <w:color w:val="00A0B8" w:themeColor="accent1"/>
                        <w:sz w:val="28"/>
                        <w:szCs w:val="28"/>
                      </w:rPr>
                      <w:t xml:space="preserve">Encadré par : </w:t>
                    </w:r>
                    <w:r w:rsidR="008B6384">
                      <w:rPr>
                        <w:color w:val="00A0B8" w:themeColor="accent1"/>
                        <w:sz w:val="28"/>
                        <w:szCs w:val="28"/>
                      </w:rPr>
                      <w:t>Kassid Asmaa</w:t>
                    </w:r>
                  </w:p>
                </w:sdtContent>
              </w:sdt>
              <w:p w:rsidR="008F5834" w:rsidRDefault="008F5834">
                <w:pPr>
                  <w:pStyle w:val="Sansinterligne"/>
                  <w:rPr>
                    <w:color w:val="00A0B8" w:themeColor="accent1"/>
                  </w:rPr>
                </w:pPr>
              </w:p>
            </w:tc>
          </w:tr>
        </w:tbl>
        <w:p w:rsidR="008F5834" w:rsidRPr="008F5834" w:rsidRDefault="007C19CD" w:rsidP="007811CF">
          <w:pPr>
            <w:rPr>
              <w:noProof/>
              <w:lang w:eastAsia="fr-FR"/>
            </w:rPr>
          </w:pPr>
          <w:bookmarkStart w:id="0" w:name="_GoBack"/>
          <w:r>
            <w:rPr>
              <w:noProof/>
              <w:lang w:eastAsia="fr-FR"/>
            </w:rPr>
            <w:drawing>
              <wp:anchor distT="0" distB="0" distL="114300" distR="114300" simplePos="0" relativeHeight="251658240" behindDoc="0" locked="0" layoutInCell="1" allowOverlap="1" wp14:anchorId="2B977D9B" wp14:editId="6DBA701C">
                <wp:simplePos x="0" y="0"/>
                <wp:positionH relativeFrom="margin">
                  <wp:posOffset>-245110</wp:posOffset>
                </wp:positionH>
                <wp:positionV relativeFrom="page">
                  <wp:posOffset>4538980</wp:posOffset>
                </wp:positionV>
                <wp:extent cx="4824730" cy="4073525"/>
                <wp:effectExtent l="0" t="0" r="0" b="3175"/>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15 mars 2026, 00_51_5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4730" cy="4073525"/>
                        </a:xfrm>
                        <a:prstGeom prst="rect">
                          <a:avLst/>
                        </a:prstGeom>
                      </pic:spPr>
                    </pic:pic>
                  </a:graphicData>
                </a:graphic>
                <wp14:sizeRelH relativeFrom="page">
                  <wp14:pctWidth>0</wp14:pctWidth>
                </wp14:sizeRelH>
                <wp14:sizeRelV relativeFrom="page">
                  <wp14:pctHeight>0</wp14:pctHeight>
                </wp14:sizeRelV>
              </wp:anchor>
            </w:drawing>
          </w:r>
        </w:p>
        <w:bookmarkEnd w:id="0" w:displacedByCustomXml="next"/>
      </w:sdtContent>
    </w:sdt>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lastRenderedPageBreak/>
        <w:t>1. Présentation du projet</w:t>
      </w:r>
    </w:p>
    <w:p w:rsidR="007811CF"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1.1 Contexte</w:t>
      </w:r>
    </w:p>
    <w:p w:rsidR="007C19CD" w:rsidRPr="007C19CD" w:rsidRDefault="007C19CD" w:rsidP="007C19CD">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FC0064">
        <w:rPr>
          <w:rFonts w:ascii="Times New Roman" w:eastAsia="Times New Roman" w:hAnsi="Times New Roman" w:cs="Times New Roman"/>
          <w:color w:val="auto"/>
          <w:sz w:val="28"/>
          <w:szCs w:val="24"/>
          <w:lang w:eastAsia="fr-FR"/>
        </w:rPr>
        <w:t>Avec le développement des technologies numériques et l’augmentation de l’intérêt pour la santé et le bien-être, de nombreuses personnes souhaitent bénéficier d’un accompagnement sportif personnalisé. Les coachs sportifs proposent ce type de suivi, mais la communication et l’organisation des programmes restent parfois difficiles à gérer.</w:t>
      </w:r>
    </w:p>
    <w:p w:rsidR="007C19CD" w:rsidRPr="007C19CD" w:rsidRDefault="007C19CD" w:rsidP="007C19CD">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FC0064">
        <w:rPr>
          <w:rFonts w:ascii="Times New Roman" w:eastAsia="Times New Roman" w:hAnsi="Times New Roman" w:cs="Times New Roman"/>
          <w:color w:val="auto"/>
          <w:sz w:val="28"/>
          <w:szCs w:val="24"/>
          <w:lang w:eastAsia="fr-FR"/>
        </w:rPr>
        <w:t xml:space="preserve">Dans ce contexte, ce projet vise à développer une </w:t>
      </w:r>
      <w:r w:rsidRPr="00FC0064">
        <w:rPr>
          <w:rFonts w:ascii="Times New Roman" w:eastAsia="Times New Roman" w:hAnsi="Times New Roman" w:cs="Times New Roman"/>
          <w:b/>
          <w:bCs/>
          <w:color w:val="auto"/>
          <w:sz w:val="28"/>
          <w:szCs w:val="24"/>
          <w:lang w:eastAsia="fr-FR"/>
        </w:rPr>
        <w:t>application de gestion de coaching sportif développée en Python</w:t>
      </w:r>
      <w:r w:rsidRPr="00FC0064">
        <w:rPr>
          <w:rFonts w:ascii="Times New Roman" w:eastAsia="Times New Roman" w:hAnsi="Times New Roman" w:cs="Times New Roman"/>
          <w:color w:val="auto"/>
          <w:sz w:val="28"/>
          <w:szCs w:val="24"/>
          <w:lang w:eastAsia="fr-FR"/>
        </w:rPr>
        <w:t>. Cette application permettra de faciliter la mise en relation entre les coachs et les clients, d’organiser les programmes d’entraînement, de suivre la progression des utilisateurs et de planifier les séances de coaching.</w:t>
      </w:r>
    </w:p>
    <w:p w:rsidR="007C19CD" w:rsidRPr="007C19CD" w:rsidRDefault="007C19CD" w:rsidP="007C19CD">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FC0064">
        <w:rPr>
          <w:rFonts w:ascii="Times New Roman" w:eastAsia="Times New Roman" w:hAnsi="Times New Roman" w:cs="Times New Roman"/>
          <w:color w:val="auto"/>
          <w:sz w:val="28"/>
          <w:szCs w:val="24"/>
          <w:lang w:eastAsia="fr-FR"/>
        </w:rPr>
        <w:t>L’objectif est de proposer un système simple et efficace permettant d’améliorer le suivi sportif et la communication entre les différents utilisateurs.</w:t>
      </w: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2. Objectifs du projet</w:t>
      </w:r>
    </w:p>
    <w:p w:rsidR="00FC0064" w:rsidRPr="00FC0064" w:rsidRDefault="00FC0064" w:rsidP="00FC0064">
      <w:pPr>
        <w:pStyle w:val="NormalWeb"/>
        <w:rPr>
          <w:sz w:val="28"/>
        </w:rPr>
      </w:pPr>
      <w:r w:rsidRPr="00FC0064">
        <w:rPr>
          <w:rStyle w:val="bzpyqfadein"/>
          <w:sz w:val="28"/>
        </w:rPr>
        <w:t>Les objectifs principaux de l’application sont :</w:t>
      </w:r>
    </w:p>
    <w:p w:rsidR="00FC0064" w:rsidRPr="00FC0064" w:rsidRDefault="00FC0064" w:rsidP="00FC0064">
      <w:pPr>
        <w:pStyle w:val="NormalWeb"/>
        <w:numPr>
          <w:ilvl w:val="0"/>
          <w:numId w:val="37"/>
        </w:numPr>
        <w:rPr>
          <w:sz w:val="28"/>
        </w:rPr>
      </w:pPr>
      <w:r w:rsidRPr="00FC0064">
        <w:rPr>
          <w:rStyle w:val="bzpyqfadein"/>
          <w:sz w:val="28"/>
        </w:rPr>
        <w:t xml:space="preserve">mettre en relation des </w:t>
      </w:r>
      <w:r w:rsidRPr="00FC0064">
        <w:rPr>
          <w:rStyle w:val="bzpyqfadein"/>
          <w:b/>
          <w:bCs/>
          <w:sz w:val="28"/>
        </w:rPr>
        <w:t>clients et des coachs sportifs</w:t>
      </w:r>
    </w:p>
    <w:p w:rsidR="00FC0064" w:rsidRPr="00FC0064" w:rsidRDefault="00FC0064" w:rsidP="00FC0064">
      <w:pPr>
        <w:pStyle w:val="NormalWeb"/>
        <w:numPr>
          <w:ilvl w:val="0"/>
          <w:numId w:val="37"/>
        </w:numPr>
        <w:rPr>
          <w:sz w:val="28"/>
        </w:rPr>
      </w:pPr>
      <w:r w:rsidRPr="00FC0064">
        <w:rPr>
          <w:rStyle w:val="bzpyqfadein"/>
          <w:sz w:val="28"/>
        </w:rPr>
        <w:t xml:space="preserve">permettre aux clients de </w:t>
      </w:r>
      <w:r w:rsidRPr="00FC0064">
        <w:rPr>
          <w:rStyle w:val="bzpyqfadein"/>
          <w:b/>
          <w:bCs/>
          <w:sz w:val="28"/>
        </w:rPr>
        <w:t>consulter les coachs et choisir celui qui correspond à leurs besoins</w:t>
      </w:r>
    </w:p>
    <w:p w:rsidR="00FC0064" w:rsidRPr="00FC0064" w:rsidRDefault="00FC0064" w:rsidP="00FC0064">
      <w:pPr>
        <w:pStyle w:val="NormalWeb"/>
        <w:numPr>
          <w:ilvl w:val="0"/>
          <w:numId w:val="37"/>
        </w:numPr>
        <w:rPr>
          <w:sz w:val="28"/>
        </w:rPr>
      </w:pPr>
      <w:r w:rsidRPr="00FC0064">
        <w:rPr>
          <w:rStyle w:val="bzpyqfadein"/>
          <w:sz w:val="28"/>
        </w:rPr>
        <w:t xml:space="preserve">offrir un </w:t>
      </w:r>
      <w:r w:rsidRPr="00FC0064">
        <w:rPr>
          <w:rStyle w:val="bzpyqfadein"/>
          <w:b/>
          <w:bCs/>
          <w:sz w:val="28"/>
        </w:rPr>
        <w:t>suivi personnalisé des programmes sportifs</w:t>
      </w:r>
    </w:p>
    <w:p w:rsidR="00FC0064" w:rsidRPr="00FC0064" w:rsidRDefault="00FC0064" w:rsidP="00FC0064">
      <w:pPr>
        <w:pStyle w:val="NormalWeb"/>
        <w:numPr>
          <w:ilvl w:val="0"/>
          <w:numId w:val="37"/>
        </w:numPr>
        <w:rPr>
          <w:sz w:val="28"/>
        </w:rPr>
      </w:pPr>
      <w:r w:rsidRPr="00FC0064">
        <w:rPr>
          <w:rStyle w:val="bzpyqfadein"/>
          <w:sz w:val="28"/>
        </w:rPr>
        <w:t xml:space="preserve">faciliter la </w:t>
      </w:r>
      <w:r w:rsidRPr="00FC0064">
        <w:rPr>
          <w:rStyle w:val="bzpyqfadein"/>
          <w:b/>
          <w:bCs/>
          <w:sz w:val="28"/>
        </w:rPr>
        <w:t>communication entre coach et client</w:t>
      </w:r>
    </w:p>
    <w:p w:rsidR="00FC0064" w:rsidRPr="00FC0064" w:rsidRDefault="00FC0064" w:rsidP="00FC0064">
      <w:pPr>
        <w:pStyle w:val="NormalWeb"/>
        <w:numPr>
          <w:ilvl w:val="0"/>
          <w:numId w:val="37"/>
        </w:numPr>
        <w:rPr>
          <w:sz w:val="28"/>
        </w:rPr>
      </w:pPr>
      <w:r w:rsidRPr="00FC0064">
        <w:rPr>
          <w:rStyle w:val="bzpyqfadein"/>
          <w:sz w:val="28"/>
        </w:rPr>
        <w:t xml:space="preserve">permettre la </w:t>
      </w:r>
      <w:r w:rsidRPr="00FC0064">
        <w:rPr>
          <w:rStyle w:val="bzpyqfadein"/>
          <w:b/>
          <w:bCs/>
          <w:sz w:val="28"/>
        </w:rPr>
        <w:t>planification des séances de coaching</w:t>
      </w:r>
    </w:p>
    <w:p w:rsidR="00FC0064" w:rsidRPr="00FC0064" w:rsidRDefault="00FC0064" w:rsidP="00FC0064">
      <w:pPr>
        <w:pStyle w:val="NormalWeb"/>
        <w:numPr>
          <w:ilvl w:val="0"/>
          <w:numId w:val="37"/>
        </w:numPr>
        <w:rPr>
          <w:sz w:val="28"/>
        </w:rPr>
      </w:pPr>
      <w:r w:rsidRPr="00FC0064">
        <w:rPr>
          <w:rStyle w:val="bzpyqfadein"/>
          <w:sz w:val="28"/>
        </w:rPr>
        <w:t xml:space="preserve">assurer un </w:t>
      </w:r>
      <w:r w:rsidRPr="00FC0064">
        <w:rPr>
          <w:rStyle w:val="bzpyqfadein"/>
          <w:b/>
          <w:bCs/>
          <w:sz w:val="28"/>
        </w:rPr>
        <w:t>suivi de la progression du client</w:t>
      </w:r>
    </w:p>
    <w:p w:rsidR="007811CF" w:rsidRDefault="007811CF" w:rsidP="008F5834">
      <w:pPr>
        <w:spacing w:before="100" w:beforeAutospacing="1" w:after="100" w:afterAutospacing="1" w:line="240" w:lineRule="auto"/>
        <w:outlineLvl w:val="0"/>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lastRenderedPageBreak/>
        <w:t>3. Périmètre du projet</w:t>
      </w:r>
    </w:p>
    <w:p w:rsidR="00FC0064" w:rsidRPr="00FC0064" w:rsidRDefault="00FC0064" w:rsidP="00FC0064">
      <w:pPr>
        <w:pStyle w:val="NormalWeb"/>
        <w:rPr>
          <w:sz w:val="28"/>
          <w:szCs w:val="28"/>
        </w:rPr>
      </w:pPr>
      <w:r w:rsidRPr="00FC0064">
        <w:rPr>
          <w:rStyle w:val="bzpyqfadein"/>
          <w:sz w:val="28"/>
          <w:szCs w:val="28"/>
        </w:rPr>
        <w:t xml:space="preserve">Le système sera développé sous forme d’une </w:t>
      </w:r>
      <w:r w:rsidRPr="00FC0064">
        <w:rPr>
          <w:rStyle w:val="bzpyqfadein"/>
          <w:b/>
          <w:bCs/>
          <w:sz w:val="28"/>
          <w:szCs w:val="28"/>
        </w:rPr>
        <w:t>application réalisée en Python</w:t>
      </w:r>
      <w:r w:rsidRPr="00FC0064">
        <w:rPr>
          <w:rStyle w:val="bzpyqfadein"/>
          <w:sz w:val="28"/>
          <w:szCs w:val="28"/>
        </w:rPr>
        <w:t>.</w:t>
      </w:r>
    </w:p>
    <w:p w:rsidR="00FC0064" w:rsidRPr="00FC0064" w:rsidRDefault="00FC0064" w:rsidP="00FC0064">
      <w:pPr>
        <w:pStyle w:val="NormalWeb"/>
        <w:rPr>
          <w:sz w:val="28"/>
          <w:szCs w:val="28"/>
        </w:rPr>
      </w:pPr>
      <w:r w:rsidRPr="00FC0064">
        <w:rPr>
          <w:rStyle w:val="bzpyqfadein"/>
          <w:sz w:val="28"/>
          <w:szCs w:val="28"/>
        </w:rPr>
        <w:t>L’application sera composée de :</w:t>
      </w:r>
    </w:p>
    <w:p w:rsidR="00FC0064" w:rsidRPr="00FC0064" w:rsidRDefault="00FC0064" w:rsidP="00FC0064">
      <w:pPr>
        <w:pStyle w:val="NormalWeb"/>
        <w:numPr>
          <w:ilvl w:val="0"/>
          <w:numId w:val="38"/>
        </w:numPr>
        <w:rPr>
          <w:sz w:val="28"/>
          <w:szCs w:val="28"/>
        </w:rPr>
      </w:pPr>
      <w:r w:rsidRPr="00FC0064">
        <w:rPr>
          <w:rStyle w:val="bzpyqfadein"/>
          <w:sz w:val="28"/>
          <w:szCs w:val="28"/>
        </w:rPr>
        <w:t xml:space="preserve">une </w:t>
      </w:r>
      <w:r w:rsidRPr="00FC0064">
        <w:rPr>
          <w:rStyle w:val="bzpyqfadein"/>
          <w:b/>
          <w:bCs/>
          <w:sz w:val="28"/>
          <w:szCs w:val="28"/>
        </w:rPr>
        <w:t>interface utilisateur développée en Python</w:t>
      </w:r>
      <w:r w:rsidRPr="00FC0064">
        <w:rPr>
          <w:rStyle w:val="bzpyqfadein"/>
          <w:sz w:val="28"/>
          <w:szCs w:val="28"/>
        </w:rPr>
        <w:t xml:space="preserve"> (interface graphique ou interface en ligne de commande)</w:t>
      </w:r>
    </w:p>
    <w:p w:rsidR="00FC0064" w:rsidRPr="00FC0064" w:rsidRDefault="00FC0064" w:rsidP="00FC0064">
      <w:pPr>
        <w:pStyle w:val="NormalWeb"/>
        <w:numPr>
          <w:ilvl w:val="0"/>
          <w:numId w:val="38"/>
        </w:numPr>
        <w:rPr>
          <w:sz w:val="28"/>
          <w:szCs w:val="28"/>
        </w:rPr>
      </w:pPr>
      <w:r w:rsidRPr="00FC0064">
        <w:rPr>
          <w:rStyle w:val="bzpyqfadein"/>
          <w:sz w:val="28"/>
          <w:szCs w:val="28"/>
        </w:rPr>
        <w:t xml:space="preserve">une </w:t>
      </w:r>
      <w:r w:rsidRPr="00FC0064">
        <w:rPr>
          <w:rStyle w:val="bzpyqfadein"/>
          <w:b/>
          <w:bCs/>
          <w:sz w:val="28"/>
          <w:szCs w:val="28"/>
        </w:rPr>
        <w:t>logique applicative développée en Python</w:t>
      </w:r>
    </w:p>
    <w:p w:rsidR="00FC0064" w:rsidRPr="00FC0064" w:rsidRDefault="00FC0064" w:rsidP="00FC0064">
      <w:pPr>
        <w:pStyle w:val="NormalWeb"/>
        <w:numPr>
          <w:ilvl w:val="0"/>
          <w:numId w:val="38"/>
        </w:numPr>
        <w:rPr>
          <w:sz w:val="28"/>
          <w:szCs w:val="28"/>
        </w:rPr>
      </w:pPr>
      <w:r w:rsidRPr="00FC0064">
        <w:rPr>
          <w:rStyle w:val="bzpyqfadein"/>
          <w:sz w:val="28"/>
          <w:szCs w:val="28"/>
        </w:rPr>
        <w:t xml:space="preserve">une </w:t>
      </w:r>
      <w:r w:rsidRPr="00FC0064">
        <w:rPr>
          <w:rStyle w:val="bzpyqfadein"/>
          <w:b/>
          <w:bCs/>
          <w:sz w:val="28"/>
          <w:szCs w:val="28"/>
        </w:rPr>
        <w:t>base de données permettant de stocker les informations du système</w:t>
      </w:r>
    </w:p>
    <w:p w:rsidR="00FC0064" w:rsidRPr="00FC0064" w:rsidRDefault="00FC0064" w:rsidP="00FC0064">
      <w:pPr>
        <w:pStyle w:val="NormalWeb"/>
        <w:rPr>
          <w:sz w:val="28"/>
          <w:szCs w:val="28"/>
        </w:rPr>
      </w:pPr>
      <w:r w:rsidRPr="00FC0064">
        <w:rPr>
          <w:rStyle w:val="bzpyqfadein"/>
          <w:sz w:val="28"/>
          <w:szCs w:val="28"/>
        </w:rPr>
        <w:t>Le système devra gérer les éléments suivants :</w:t>
      </w:r>
    </w:p>
    <w:p w:rsidR="00FC0064" w:rsidRPr="00FC0064" w:rsidRDefault="00FC0064" w:rsidP="00FC0064">
      <w:pPr>
        <w:pStyle w:val="NormalWeb"/>
        <w:numPr>
          <w:ilvl w:val="0"/>
          <w:numId w:val="39"/>
        </w:numPr>
        <w:rPr>
          <w:sz w:val="28"/>
          <w:szCs w:val="28"/>
        </w:rPr>
      </w:pPr>
      <w:r w:rsidRPr="00FC0064">
        <w:rPr>
          <w:rStyle w:val="bzpyqfadein"/>
          <w:sz w:val="28"/>
          <w:szCs w:val="28"/>
        </w:rPr>
        <w:t>les utilisateurs</w:t>
      </w:r>
    </w:p>
    <w:p w:rsidR="00FC0064" w:rsidRPr="00FC0064" w:rsidRDefault="00FC0064" w:rsidP="00FC0064">
      <w:pPr>
        <w:pStyle w:val="NormalWeb"/>
        <w:numPr>
          <w:ilvl w:val="0"/>
          <w:numId w:val="39"/>
        </w:numPr>
        <w:rPr>
          <w:sz w:val="28"/>
          <w:szCs w:val="28"/>
        </w:rPr>
      </w:pPr>
      <w:r w:rsidRPr="00FC0064">
        <w:rPr>
          <w:rStyle w:val="bzpyqfadein"/>
          <w:sz w:val="28"/>
          <w:szCs w:val="28"/>
        </w:rPr>
        <w:t>les coachs</w:t>
      </w:r>
    </w:p>
    <w:p w:rsidR="00FC0064" w:rsidRPr="00FC0064" w:rsidRDefault="00FC0064" w:rsidP="00FC0064">
      <w:pPr>
        <w:pStyle w:val="NormalWeb"/>
        <w:numPr>
          <w:ilvl w:val="0"/>
          <w:numId w:val="39"/>
        </w:numPr>
        <w:rPr>
          <w:sz w:val="28"/>
          <w:szCs w:val="28"/>
        </w:rPr>
      </w:pPr>
      <w:r w:rsidRPr="00FC0064">
        <w:rPr>
          <w:rStyle w:val="bzpyqfadein"/>
          <w:sz w:val="28"/>
          <w:szCs w:val="28"/>
        </w:rPr>
        <w:t>les clients</w:t>
      </w:r>
    </w:p>
    <w:p w:rsidR="00FC0064" w:rsidRPr="00FC0064" w:rsidRDefault="00FC0064" w:rsidP="00FC0064">
      <w:pPr>
        <w:pStyle w:val="NormalWeb"/>
        <w:numPr>
          <w:ilvl w:val="0"/>
          <w:numId w:val="39"/>
        </w:numPr>
        <w:rPr>
          <w:sz w:val="28"/>
          <w:szCs w:val="28"/>
        </w:rPr>
      </w:pPr>
      <w:r w:rsidRPr="00FC0064">
        <w:rPr>
          <w:rStyle w:val="bzpyqfadein"/>
          <w:sz w:val="28"/>
          <w:szCs w:val="28"/>
        </w:rPr>
        <w:t>les programmes sportifs</w:t>
      </w:r>
    </w:p>
    <w:p w:rsidR="00FC0064" w:rsidRPr="00FC0064" w:rsidRDefault="00FC0064" w:rsidP="00FC0064">
      <w:pPr>
        <w:pStyle w:val="NormalWeb"/>
        <w:numPr>
          <w:ilvl w:val="0"/>
          <w:numId w:val="39"/>
        </w:numPr>
        <w:rPr>
          <w:sz w:val="28"/>
          <w:szCs w:val="28"/>
        </w:rPr>
      </w:pPr>
      <w:r w:rsidRPr="00FC0064">
        <w:rPr>
          <w:rStyle w:val="bzpyqfadein"/>
          <w:sz w:val="28"/>
          <w:szCs w:val="28"/>
        </w:rPr>
        <w:t>les rendez-vous</w:t>
      </w:r>
    </w:p>
    <w:p w:rsidR="00FC0064" w:rsidRPr="00FC0064" w:rsidRDefault="00FC0064" w:rsidP="00FC0064">
      <w:pPr>
        <w:pStyle w:val="NormalWeb"/>
        <w:numPr>
          <w:ilvl w:val="0"/>
          <w:numId w:val="39"/>
        </w:numPr>
        <w:rPr>
          <w:sz w:val="28"/>
          <w:szCs w:val="28"/>
        </w:rPr>
      </w:pPr>
      <w:r w:rsidRPr="00FC0064">
        <w:rPr>
          <w:rStyle w:val="bzpyqfadein"/>
          <w:sz w:val="28"/>
          <w:szCs w:val="28"/>
        </w:rPr>
        <w:t>le suivi de progression</w:t>
      </w:r>
    </w:p>
    <w:p w:rsidR="00FC0064" w:rsidRPr="00FC0064" w:rsidRDefault="00FC0064" w:rsidP="00FC0064">
      <w:pPr>
        <w:pStyle w:val="NormalWeb"/>
        <w:numPr>
          <w:ilvl w:val="0"/>
          <w:numId w:val="39"/>
        </w:numPr>
        <w:rPr>
          <w:sz w:val="28"/>
          <w:szCs w:val="28"/>
        </w:rPr>
      </w:pPr>
      <w:r w:rsidRPr="00FC0064">
        <w:rPr>
          <w:rStyle w:val="bzpyqfadein"/>
          <w:sz w:val="28"/>
          <w:szCs w:val="28"/>
        </w:rPr>
        <w:t>les échanges entre coach et client</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4. Utilisateurs du système</w:t>
      </w:r>
    </w:p>
    <w:p w:rsidR="00A30015" w:rsidRPr="00A30015" w:rsidRDefault="00A30015" w:rsidP="00A30015">
      <w:pPr>
        <w:spacing w:before="100" w:beforeAutospacing="1" w:after="100" w:afterAutospacing="1" w:line="240" w:lineRule="auto"/>
        <w:outlineLvl w:val="1"/>
        <w:rPr>
          <w:rFonts w:ascii="Times New Roman" w:eastAsia="Times New Roman" w:hAnsi="Times New Roman" w:cs="Times New Roman"/>
          <w:b/>
          <w:bCs/>
          <w:color w:val="auto"/>
          <w:sz w:val="40"/>
          <w:szCs w:val="36"/>
          <w:lang w:eastAsia="fr-FR"/>
        </w:rPr>
      </w:pPr>
      <w:r w:rsidRPr="00A30015">
        <w:rPr>
          <w:rFonts w:ascii="Times New Roman" w:eastAsia="Times New Roman" w:hAnsi="Times New Roman" w:cs="Times New Roman"/>
          <w:b/>
          <w:bCs/>
          <w:color w:val="auto"/>
          <w:sz w:val="40"/>
          <w:szCs w:val="36"/>
          <w:lang w:eastAsia="fr-FR"/>
        </w:rPr>
        <w:t>Client</w:t>
      </w:r>
    </w:p>
    <w:p w:rsidR="00A30015" w:rsidRPr="00A30015" w:rsidRDefault="00A30015" w:rsidP="00A30015">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Le client est une personne souhaitant améliorer sa condition physique.</w:t>
      </w:r>
    </w:p>
    <w:p w:rsidR="00A30015" w:rsidRPr="00A30015" w:rsidRDefault="00A30015" w:rsidP="00A30015">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Il peut :</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créer un compte</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consulter la liste des coachs</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choisir un coach</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consulter son programme sportif</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enregistrer sa progression</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communiquer avec son coach</w:t>
      </w:r>
    </w:p>
    <w:p w:rsidR="00A30015" w:rsidRPr="00A30015" w:rsidRDefault="00A30015" w:rsidP="00A30015">
      <w:pPr>
        <w:numPr>
          <w:ilvl w:val="0"/>
          <w:numId w:val="4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consulter les rendez-vous planifiés</w:t>
      </w:r>
    </w:p>
    <w:p w:rsidR="00A30015" w:rsidRPr="00A30015" w:rsidRDefault="00A30015" w:rsidP="00A30015">
      <w:pPr>
        <w:spacing w:before="0" w:after="0" w:line="240" w:lineRule="auto"/>
        <w:rPr>
          <w:rFonts w:ascii="Times New Roman" w:eastAsia="Times New Roman" w:hAnsi="Times New Roman" w:cs="Times New Roman"/>
          <w:color w:val="auto"/>
          <w:sz w:val="28"/>
          <w:szCs w:val="24"/>
          <w:lang w:eastAsia="fr-FR"/>
        </w:rPr>
      </w:pPr>
    </w:p>
    <w:p w:rsidR="00A30015" w:rsidRPr="00A30015" w:rsidRDefault="00A30015" w:rsidP="00A30015">
      <w:pPr>
        <w:spacing w:before="100" w:beforeAutospacing="1" w:after="100" w:afterAutospacing="1" w:line="240" w:lineRule="auto"/>
        <w:outlineLvl w:val="1"/>
        <w:rPr>
          <w:rFonts w:ascii="Times New Roman" w:eastAsia="Times New Roman" w:hAnsi="Times New Roman" w:cs="Times New Roman"/>
          <w:b/>
          <w:bCs/>
          <w:color w:val="auto"/>
          <w:sz w:val="40"/>
          <w:szCs w:val="36"/>
          <w:lang w:eastAsia="fr-FR"/>
        </w:rPr>
      </w:pPr>
      <w:r w:rsidRPr="00A30015">
        <w:rPr>
          <w:rFonts w:ascii="Times New Roman" w:eastAsia="Times New Roman" w:hAnsi="Times New Roman" w:cs="Times New Roman"/>
          <w:b/>
          <w:bCs/>
          <w:color w:val="auto"/>
          <w:sz w:val="40"/>
          <w:szCs w:val="36"/>
          <w:lang w:eastAsia="fr-FR"/>
        </w:rPr>
        <w:lastRenderedPageBreak/>
        <w:t>Coach</w:t>
      </w:r>
    </w:p>
    <w:p w:rsidR="00A30015" w:rsidRPr="00A30015" w:rsidRDefault="00A30015" w:rsidP="00A30015">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Le coach est un professionnel qui accompagne les clients dans leur entraînement.</w:t>
      </w:r>
    </w:p>
    <w:p w:rsidR="00A30015" w:rsidRPr="00A30015" w:rsidRDefault="00A30015" w:rsidP="00A30015">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Il peut :</w:t>
      </w:r>
    </w:p>
    <w:p w:rsidR="00A30015" w:rsidRPr="00A30015" w:rsidRDefault="00A30015" w:rsidP="00A30015">
      <w:pPr>
        <w:numPr>
          <w:ilvl w:val="0"/>
          <w:numId w:val="4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gérer ses clients</w:t>
      </w:r>
    </w:p>
    <w:p w:rsidR="00A30015" w:rsidRPr="00A30015" w:rsidRDefault="00A30015" w:rsidP="00A30015">
      <w:pPr>
        <w:numPr>
          <w:ilvl w:val="0"/>
          <w:numId w:val="4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créer des programmes sportifs</w:t>
      </w:r>
    </w:p>
    <w:p w:rsidR="00A30015" w:rsidRPr="00A30015" w:rsidRDefault="00A30015" w:rsidP="00A30015">
      <w:pPr>
        <w:numPr>
          <w:ilvl w:val="0"/>
          <w:numId w:val="4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consulter la progression des clients</w:t>
      </w:r>
    </w:p>
    <w:p w:rsidR="00A30015" w:rsidRPr="00A30015" w:rsidRDefault="00A30015" w:rsidP="00A30015">
      <w:pPr>
        <w:numPr>
          <w:ilvl w:val="0"/>
          <w:numId w:val="4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communiquer avec les clients</w:t>
      </w:r>
    </w:p>
    <w:p w:rsidR="00A30015" w:rsidRPr="00A30015" w:rsidRDefault="00A30015" w:rsidP="00A30015">
      <w:pPr>
        <w:numPr>
          <w:ilvl w:val="0"/>
          <w:numId w:val="4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A30015">
        <w:rPr>
          <w:rFonts w:ascii="Times New Roman" w:eastAsia="Times New Roman" w:hAnsi="Times New Roman" w:cs="Times New Roman"/>
          <w:color w:val="auto"/>
          <w:sz w:val="28"/>
          <w:szCs w:val="24"/>
          <w:lang w:eastAsia="fr-FR"/>
        </w:rPr>
        <w:t>planifier des séances de coaching</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5. Exigences fonctionnelles</w:t>
      </w: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5.1 Gestion des comptes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système doit permettre :</w:t>
      </w:r>
    </w:p>
    <w:p w:rsidR="008F5834" w:rsidRPr="008F5834" w:rsidRDefault="008F5834" w:rsidP="005D2347">
      <w:pPr>
        <w:numPr>
          <w:ilvl w:val="0"/>
          <w:numId w:val="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l’inscription des utilisateurs</w:t>
      </w:r>
    </w:p>
    <w:p w:rsidR="008F5834" w:rsidRPr="008F5834" w:rsidRDefault="008F5834" w:rsidP="005D2347">
      <w:pPr>
        <w:numPr>
          <w:ilvl w:val="0"/>
          <w:numId w:val="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l’authentification</w:t>
      </w:r>
    </w:p>
    <w:p w:rsidR="008F5834" w:rsidRPr="008F5834" w:rsidRDefault="008F5834" w:rsidP="005D2347">
      <w:pPr>
        <w:numPr>
          <w:ilvl w:val="0"/>
          <w:numId w:val="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la gestion du profil</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Les utilisateurs doivent pouvoir :</w:t>
      </w:r>
    </w:p>
    <w:p w:rsidR="008F5834" w:rsidRPr="008F5834" w:rsidRDefault="008F5834" w:rsidP="005D2347">
      <w:pPr>
        <w:numPr>
          <w:ilvl w:val="0"/>
          <w:numId w:val="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modifier leurs informations personnelles</w:t>
      </w:r>
    </w:p>
    <w:p w:rsidR="008F5834" w:rsidRPr="008F5834" w:rsidRDefault="008F5834" w:rsidP="005D2347">
      <w:pPr>
        <w:numPr>
          <w:ilvl w:val="0"/>
          <w:numId w:val="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consulter leurs informations</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lastRenderedPageBreak/>
        <w:t>5.2 Consultation des coachs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client doit pouvoir :</w:t>
      </w:r>
    </w:p>
    <w:p w:rsidR="008F5834" w:rsidRPr="008F5834" w:rsidRDefault="008F5834" w:rsidP="005D2347">
      <w:pPr>
        <w:numPr>
          <w:ilvl w:val="0"/>
          <w:numId w:val="1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consulter la liste des coachs</w:t>
      </w:r>
    </w:p>
    <w:p w:rsidR="008F5834" w:rsidRPr="008F5834" w:rsidRDefault="008F5834" w:rsidP="005D2347">
      <w:pPr>
        <w:numPr>
          <w:ilvl w:val="0"/>
          <w:numId w:val="1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filtrer ou rechercher un coach</w:t>
      </w:r>
    </w:p>
    <w:p w:rsidR="008F5834" w:rsidRPr="008F5834" w:rsidRDefault="008F5834" w:rsidP="005D2347">
      <w:pPr>
        <w:numPr>
          <w:ilvl w:val="0"/>
          <w:numId w:val="1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consulter les détails du profil d’un coach</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Informations affichées :</w:t>
      </w:r>
    </w:p>
    <w:p w:rsidR="008F5834" w:rsidRPr="008F5834" w:rsidRDefault="008F5834" w:rsidP="005D2347">
      <w:pPr>
        <w:numPr>
          <w:ilvl w:val="0"/>
          <w:numId w:val="1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w:t>
      </w:r>
    </w:p>
    <w:p w:rsidR="008F5834" w:rsidRPr="008F5834" w:rsidRDefault="008F5834" w:rsidP="005D2347">
      <w:pPr>
        <w:numPr>
          <w:ilvl w:val="0"/>
          <w:numId w:val="1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spécialité</w:t>
      </w:r>
    </w:p>
    <w:p w:rsidR="008F5834" w:rsidRPr="008F5834" w:rsidRDefault="008F5834" w:rsidP="005D2347">
      <w:pPr>
        <w:numPr>
          <w:ilvl w:val="0"/>
          <w:numId w:val="1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expérience</w:t>
      </w:r>
    </w:p>
    <w:p w:rsidR="008F5834" w:rsidRPr="008F5834" w:rsidRDefault="008F5834" w:rsidP="005D2347">
      <w:pPr>
        <w:numPr>
          <w:ilvl w:val="0"/>
          <w:numId w:val="1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description</w:t>
      </w:r>
    </w:p>
    <w:p w:rsidR="008F5834" w:rsidRPr="008F5834" w:rsidRDefault="008F5834" w:rsidP="005D2347">
      <w:pPr>
        <w:numPr>
          <w:ilvl w:val="0"/>
          <w:numId w:val="1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tarif</w:t>
      </w:r>
    </w:p>
    <w:p w:rsidR="008F5834" w:rsidRPr="008F5834" w:rsidRDefault="008F5834" w:rsidP="005D2347">
      <w:pPr>
        <w:numPr>
          <w:ilvl w:val="0"/>
          <w:numId w:val="1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note moyenne</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5.3 Abonnement à un coach</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client peut sélectionner un coach et souscrire à un abonnement.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L’abonnement contient :</w:t>
      </w:r>
    </w:p>
    <w:p w:rsidR="008F5834" w:rsidRPr="008F5834" w:rsidRDefault="008F5834" w:rsidP="005D2347">
      <w:pPr>
        <w:numPr>
          <w:ilvl w:val="0"/>
          <w:numId w:val="1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client</w:t>
      </w:r>
    </w:p>
    <w:p w:rsidR="008F5834" w:rsidRPr="008F5834" w:rsidRDefault="008F5834" w:rsidP="005D2347">
      <w:pPr>
        <w:numPr>
          <w:ilvl w:val="0"/>
          <w:numId w:val="1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coach</w:t>
      </w:r>
    </w:p>
    <w:p w:rsidR="008F5834" w:rsidRPr="008F5834" w:rsidRDefault="008F5834" w:rsidP="005D2347">
      <w:pPr>
        <w:numPr>
          <w:ilvl w:val="0"/>
          <w:numId w:val="1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 de début</w:t>
      </w:r>
    </w:p>
    <w:p w:rsidR="008F5834" w:rsidRPr="008F5834" w:rsidRDefault="008F5834" w:rsidP="005D2347">
      <w:pPr>
        <w:numPr>
          <w:ilvl w:val="0"/>
          <w:numId w:val="1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 de fin</w:t>
      </w:r>
    </w:p>
    <w:p w:rsidR="008F5834" w:rsidRPr="008F5834" w:rsidRDefault="008F5834" w:rsidP="005D2347">
      <w:pPr>
        <w:numPr>
          <w:ilvl w:val="0"/>
          <w:numId w:val="1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statut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système doit vérifier qu’un client ne possède pas plusieurs abonnements actifs avec différents coachs simultanément.</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5.4 Gestion des programmes sportifs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coach peut créer un programme pour chaque client.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lastRenderedPageBreak/>
        <w:t>Un programme contient :</w:t>
      </w:r>
    </w:p>
    <w:p w:rsidR="008F5834" w:rsidRPr="008F5834" w:rsidRDefault="008F5834" w:rsidP="005D2347">
      <w:pPr>
        <w:numPr>
          <w:ilvl w:val="0"/>
          <w:numId w:val="1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 du programme</w:t>
      </w:r>
    </w:p>
    <w:p w:rsidR="008F5834" w:rsidRPr="008F5834" w:rsidRDefault="008F5834" w:rsidP="005D2347">
      <w:pPr>
        <w:numPr>
          <w:ilvl w:val="0"/>
          <w:numId w:val="1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description</w:t>
      </w:r>
    </w:p>
    <w:p w:rsidR="008F5834" w:rsidRPr="008F5834" w:rsidRDefault="008F5834" w:rsidP="005D2347">
      <w:pPr>
        <w:numPr>
          <w:ilvl w:val="0"/>
          <w:numId w:val="1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liste d’exercices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Chaque exercice possède :</w:t>
      </w:r>
    </w:p>
    <w:p w:rsidR="008F5834" w:rsidRPr="008F5834" w:rsidRDefault="008F5834" w:rsidP="005D2347">
      <w:pPr>
        <w:numPr>
          <w:ilvl w:val="0"/>
          <w:numId w:val="1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w:t>
      </w:r>
    </w:p>
    <w:p w:rsidR="008F5834" w:rsidRPr="008F5834" w:rsidRDefault="008F5834" w:rsidP="005D2347">
      <w:pPr>
        <w:numPr>
          <w:ilvl w:val="0"/>
          <w:numId w:val="1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nombre de séries</w:t>
      </w:r>
    </w:p>
    <w:p w:rsidR="008F5834" w:rsidRPr="008F5834" w:rsidRDefault="008F5834" w:rsidP="005D2347">
      <w:pPr>
        <w:numPr>
          <w:ilvl w:val="0"/>
          <w:numId w:val="1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nombre de répétitions</w:t>
      </w:r>
    </w:p>
    <w:p w:rsidR="008F5834" w:rsidRPr="008F5834" w:rsidRDefault="008F5834" w:rsidP="005D2347">
      <w:pPr>
        <w:numPr>
          <w:ilvl w:val="0"/>
          <w:numId w:val="1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durée</w:t>
      </w:r>
    </w:p>
    <w:p w:rsidR="008F5834" w:rsidRPr="008F5834" w:rsidRDefault="008F5834" w:rsidP="005D2347">
      <w:pPr>
        <w:numPr>
          <w:ilvl w:val="0"/>
          <w:numId w:val="1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instructions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client peut consulter son programme à tout moment.</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5.5 Suivi de progression</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client peut enregistrer des données de progression :</w:t>
      </w:r>
    </w:p>
    <w:p w:rsidR="008F5834" w:rsidRPr="008F5834" w:rsidRDefault="008F5834" w:rsidP="005D2347">
      <w:pPr>
        <w:numPr>
          <w:ilvl w:val="0"/>
          <w:numId w:val="1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poids</w:t>
      </w:r>
    </w:p>
    <w:p w:rsidR="008F5834" w:rsidRPr="008F5834" w:rsidRDefault="008F5834" w:rsidP="005D2347">
      <w:pPr>
        <w:numPr>
          <w:ilvl w:val="0"/>
          <w:numId w:val="1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 de mesure</w:t>
      </w:r>
    </w:p>
    <w:p w:rsidR="008F5834" w:rsidRPr="008F5834" w:rsidRDefault="008F5834" w:rsidP="005D2347">
      <w:pPr>
        <w:numPr>
          <w:ilvl w:val="0"/>
          <w:numId w:val="1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commentaires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système conserve l’historique des données afin de suivre l’évolution du client.</w:t>
      </w: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5.6 Messagerie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système doit permettre l’échange de messages entre client et coach.</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Fonctionnalités :</w:t>
      </w:r>
    </w:p>
    <w:p w:rsidR="008F5834" w:rsidRPr="008F5834" w:rsidRDefault="008F5834" w:rsidP="005D2347">
      <w:pPr>
        <w:numPr>
          <w:ilvl w:val="0"/>
          <w:numId w:val="1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envoyer un message</w:t>
      </w:r>
    </w:p>
    <w:p w:rsidR="008F5834" w:rsidRPr="008F5834" w:rsidRDefault="008F5834" w:rsidP="005D2347">
      <w:pPr>
        <w:numPr>
          <w:ilvl w:val="0"/>
          <w:numId w:val="1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recevoir un message</w:t>
      </w:r>
    </w:p>
    <w:p w:rsidR="008F5834" w:rsidRPr="008F5834" w:rsidRDefault="008F5834" w:rsidP="005D2347">
      <w:pPr>
        <w:numPr>
          <w:ilvl w:val="0"/>
          <w:numId w:val="1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consulter l’historique des conversations</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5.7 Gestion des rendez-vous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lastRenderedPageBreak/>
        <w:t>Le coach peut créer des rendez-vous avec ses clients.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Un rendez-vous contient :</w:t>
      </w:r>
    </w:p>
    <w:p w:rsidR="008F5834" w:rsidRPr="008F5834" w:rsidRDefault="008F5834" w:rsidP="005D2347">
      <w:pPr>
        <w:numPr>
          <w:ilvl w:val="0"/>
          <w:numId w:val="1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w:t>
      </w:r>
    </w:p>
    <w:p w:rsidR="008F5834" w:rsidRPr="008F5834" w:rsidRDefault="008F5834" w:rsidP="005D2347">
      <w:pPr>
        <w:numPr>
          <w:ilvl w:val="0"/>
          <w:numId w:val="1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heure</w:t>
      </w:r>
    </w:p>
    <w:p w:rsidR="008F5834" w:rsidRPr="008F5834" w:rsidRDefault="008F5834" w:rsidP="005D2347">
      <w:pPr>
        <w:numPr>
          <w:ilvl w:val="0"/>
          <w:numId w:val="1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statut</w:t>
      </w:r>
    </w:p>
    <w:p w:rsidR="008F5834" w:rsidRPr="008F5834" w:rsidRDefault="008F5834" w:rsidP="005D2347">
      <w:pPr>
        <w:numPr>
          <w:ilvl w:val="0"/>
          <w:numId w:val="1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type de séance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Le client peut consulter et confirmer le rendez-vous.</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p>
    <w:p w:rsidR="008F5834" w:rsidRPr="008F5834" w:rsidRDefault="008F5834" w:rsidP="008F5834">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fr-FR"/>
        </w:rPr>
      </w:pPr>
      <w:r w:rsidRPr="008F5834">
        <w:rPr>
          <w:rFonts w:ascii="Times New Roman" w:eastAsia="Times New Roman" w:hAnsi="Times New Roman" w:cs="Times New Roman"/>
          <w:b/>
          <w:bCs/>
          <w:color w:val="auto"/>
          <w:sz w:val="36"/>
          <w:szCs w:val="36"/>
          <w:lang w:eastAsia="fr-FR"/>
        </w:rPr>
        <w:t>5.8 Appel vidéo</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Le système permettra également d’organiser des séances de coaching à distance.</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 xml:space="preserve">Chaque rendez-vous pourra contenir un </w:t>
      </w:r>
      <w:r w:rsidRPr="00EE4EAF">
        <w:rPr>
          <w:rFonts w:ascii="Times New Roman" w:eastAsia="Times New Roman" w:hAnsi="Times New Roman" w:cs="Times New Roman"/>
          <w:b/>
          <w:bCs/>
          <w:color w:val="auto"/>
          <w:sz w:val="28"/>
          <w:szCs w:val="24"/>
          <w:lang w:eastAsia="fr-FR"/>
        </w:rPr>
        <w:t>lien d’appel vidéo</w:t>
      </w:r>
      <w:r w:rsidRPr="00EE4EAF">
        <w:rPr>
          <w:rFonts w:ascii="Times New Roman" w:eastAsia="Times New Roman" w:hAnsi="Times New Roman" w:cs="Times New Roman"/>
          <w:color w:val="auto"/>
          <w:sz w:val="28"/>
          <w:szCs w:val="24"/>
          <w:lang w:eastAsia="fr-FR"/>
        </w:rPr>
        <w:t xml:space="preserve"> permettant au coach et au client de rejoindre la séance en ligne. L’appel vidéo pourra être réalisé via un service externe tel que Google Meet ou une autre plateforme similaire.</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 Modélisation des données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4"/>
          <w:szCs w:val="24"/>
          <w:lang w:eastAsia="fr-FR"/>
        </w:rPr>
      </w:pPr>
      <w:r w:rsidRPr="008F5834">
        <w:rPr>
          <w:rFonts w:ascii="Times New Roman" w:eastAsia="Times New Roman" w:hAnsi="Times New Roman" w:cs="Times New Roman"/>
          <w:color w:val="auto"/>
          <w:sz w:val="28"/>
          <w:szCs w:val="24"/>
          <w:lang w:eastAsia="fr-FR"/>
        </w:rPr>
        <w:t>La base de données relationnelle est composée de plusieurs entités principales</w:t>
      </w:r>
      <w:r w:rsidRPr="008F5834">
        <w:rPr>
          <w:rFonts w:ascii="Times New Roman" w:eastAsia="Times New Roman" w:hAnsi="Times New Roman" w:cs="Times New Roman"/>
          <w:color w:val="auto"/>
          <w:sz w:val="24"/>
          <w:szCs w:val="24"/>
          <w:lang w:eastAsia="fr-FR"/>
        </w:rPr>
        <w:t>.</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lastRenderedPageBreak/>
        <w:t>6.1 Entité Utilisateur</w:t>
      </w:r>
    </w:p>
    <w:p w:rsidR="008F5834" w:rsidRPr="007811CF"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un utilisateur du système.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1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idUtilisateur</w:t>
      </w:r>
    </w:p>
    <w:p w:rsidR="008F5834" w:rsidRPr="008F5834" w:rsidRDefault="008F5834" w:rsidP="005D2347">
      <w:pPr>
        <w:numPr>
          <w:ilvl w:val="0"/>
          <w:numId w:val="1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w:t>
      </w:r>
    </w:p>
    <w:p w:rsidR="008F5834" w:rsidRPr="008F5834" w:rsidRDefault="008F5834" w:rsidP="005D2347">
      <w:pPr>
        <w:numPr>
          <w:ilvl w:val="0"/>
          <w:numId w:val="1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email</w:t>
      </w:r>
    </w:p>
    <w:p w:rsidR="008F5834" w:rsidRPr="008F5834" w:rsidRDefault="008F5834" w:rsidP="005D2347">
      <w:pPr>
        <w:numPr>
          <w:ilvl w:val="0"/>
          <w:numId w:val="1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motDePasse</w:t>
      </w:r>
    </w:p>
    <w:p w:rsidR="008F5834" w:rsidRPr="008F5834" w:rsidRDefault="008F5834" w:rsidP="005D2347">
      <w:pPr>
        <w:numPr>
          <w:ilvl w:val="0"/>
          <w:numId w:val="1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rôle</w:t>
      </w:r>
    </w:p>
    <w:p w:rsidR="008F5834" w:rsidRPr="008F5834" w:rsidRDefault="008F5834" w:rsidP="005D2347">
      <w:pPr>
        <w:numPr>
          <w:ilvl w:val="0"/>
          <w:numId w:val="18"/>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dateCreation</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6.2 Entité Client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un utilisateur client.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1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idClient</w:t>
      </w:r>
    </w:p>
    <w:p w:rsidR="008F5834" w:rsidRPr="008F5834" w:rsidRDefault="008F5834" w:rsidP="005D2347">
      <w:pPr>
        <w:numPr>
          <w:ilvl w:val="0"/>
          <w:numId w:val="1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idUtilisateur</w:t>
      </w:r>
    </w:p>
    <w:p w:rsidR="008F5834" w:rsidRPr="008F5834" w:rsidRDefault="008F5834" w:rsidP="005D2347">
      <w:pPr>
        <w:numPr>
          <w:ilvl w:val="0"/>
          <w:numId w:val="1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taille</w:t>
      </w:r>
    </w:p>
    <w:p w:rsidR="008F5834" w:rsidRPr="008F5834" w:rsidRDefault="008F5834" w:rsidP="005D2347">
      <w:pPr>
        <w:numPr>
          <w:ilvl w:val="0"/>
          <w:numId w:val="1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poids</w:t>
      </w:r>
    </w:p>
    <w:p w:rsidR="008F5834" w:rsidRPr="008F5834" w:rsidRDefault="008F5834" w:rsidP="005D2347">
      <w:pPr>
        <w:numPr>
          <w:ilvl w:val="0"/>
          <w:numId w:val="1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âge</w:t>
      </w:r>
    </w:p>
    <w:p w:rsidR="008F5834" w:rsidRPr="008F5834" w:rsidRDefault="008F5834" w:rsidP="005D2347">
      <w:pPr>
        <w:numPr>
          <w:ilvl w:val="0"/>
          <w:numId w:val="19"/>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objectif</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Relation :</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Client appartient à un Utilisateur.</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6.3 Entité Coach</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un coach sportif.</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lastRenderedPageBreak/>
        <w:t>Attributs :</w:t>
      </w:r>
    </w:p>
    <w:p w:rsidR="008F5834" w:rsidRPr="008F5834" w:rsidRDefault="008F5834" w:rsidP="005D2347">
      <w:pPr>
        <w:numPr>
          <w:ilvl w:val="0"/>
          <w:numId w:val="2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idCoach</w:t>
      </w:r>
    </w:p>
    <w:p w:rsidR="008F5834" w:rsidRPr="008F5834" w:rsidRDefault="008F5834" w:rsidP="005D2347">
      <w:pPr>
        <w:numPr>
          <w:ilvl w:val="0"/>
          <w:numId w:val="2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idUtilisateur</w:t>
      </w:r>
    </w:p>
    <w:p w:rsidR="008F5834" w:rsidRPr="008F5834" w:rsidRDefault="008F5834" w:rsidP="005D2347">
      <w:pPr>
        <w:numPr>
          <w:ilvl w:val="0"/>
          <w:numId w:val="2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spécialité</w:t>
      </w:r>
    </w:p>
    <w:p w:rsidR="008F5834" w:rsidRPr="008F5834" w:rsidRDefault="008F5834" w:rsidP="005D2347">
      <w:pPr>
        <w:numPr>
          <w:ilvl w:val="0"/>
          <w:numId w:val="2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expérience</w:t>
      </w:r>
    </w:p>
    <w:p w:rsidR="008F5834" w:rsidRPr="008F5834" w:rsidRDefault="008F5834" w:rsidP="005D2347">
      <w:pPr>
        <w:numPr>
          <w:ilvl w:val="0"/>
          <w:numId w:val="2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description</w:t>
      </w:r>
    </w:p>
    <w:p w:rsidR="008F5834" w:rsidRPr="008F5834" w:rsidRDefault="008F5834" w:rsidP="005D2347">
      <w:pPr>
        <w:numPr>
          <w:ilvl w:val="0"/>
          <w:numId w:val="20"/>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tarif</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Relation :</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Coach appartient à un Utilisateur.</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6.4 Entité Abonnement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l’abonnement d’un client à un coach.</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2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idAbonnement</w:t>
      </w:r>
    </w:p>
    <w:p w:rsidR="008F5834" w:rsidRPr="008F5834" w:rsidRDefault="008F5834" w:rsidP="005D2347">
      <w:pPr>
        <w:numPr>
          <w:ilvl w:val="0"/>
          <w:numId w:val="2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idClient</w:t>
      </w:r>
    </w:p>
    <w:p w:rsidR="008F5834" w:rsidRPr="008F5834" w:rsidRDefault="008F5834" w:rsidP="005D2347">
      <w:pPr>
        <w:numPr>
          <w:ilvl w:val="0"/>
          <w:numId w:val="2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idCoach</w:t>
      </w:r>
    </w:p>
    <w:p w:rsidR="008F5834" w:rsidRPr="008F5834" w:rsidRDefault="008F5834" w:rsidP="005D2347">
      <w:pPr>
        <w:numPr>
          <w:ilvl w:val="0"/>
          <w:numId w:val="2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dateDebut</w:t>
      </w:r>
    </w:p>
    <w:p w:rsidR="008F5834" w:rsidRPr="008F5834" w:rsidRDefault="008F5834" w:rsidP="005D2347">
      <w:pPr>
        <w:numPr>
          <w:ilvl w:val="0"/>
          <w:numId w:val="2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dateFin</w:t>
      </w:r>
    </w:p>
    <w:p w:rsidR="008F5834" w:rsidRPr="008F5834" w:rsidRDefault="008F5834" w:rsidP="005D2347">
      <w:pPr>
        <w:numPr>
          <w:ilvl w:val="0"/>
          <w:numId w:val="21"/>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statut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Relation :</w:t>
      </w:r>
    </w:p>
    <w:p w:rsidR="008F5834" w:rsidRPr="008F5834" w:rsidRDefault="008F5834" w:rsidP="005D2347">
      <w:pPr>
        <w:numPr>
          <w:ilvl w:val="0"/>
          <w:numId w:val="2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un client peut avoir plusieurs abonnements</w:t>
      </w:r>
    </w:p>
    <w:p w:rsidR="008F5834" w:rsidRPr="008F5834" w:rsidRDefault="008F5834" w:rsidP="005D2347">
      <w:pPr>
        <w:numPr>
          <w:ilvl w:val="0"/>
          <w:numId w:val="22"/>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un coach peut avoir plusieurs clients</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6.5 Entité Programme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lastRenderedPageBreak/>
        <w:t>Représente un programme sportif créé par un coach.</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2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idProgramme</w:t>
      </w:r>
    </w:p>
    <w:p w:rsidR="008F5834" w:rsidRPr="008F5834" w:rsidRDefault="008F5834" w:rsidP="005D2347">
      <w:pPr>
        <w:numPr>
          <w:ilvl w:val="0"/>
          <w:numId w:val="2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idCoach</w:t>
      </w:r>
    </w:p>
    <w:p w:rsidR="008F5834" w:rsidRPr="008F5834" w:rsidRDefault="008F5834" w:rsidP="005D2347">
      <w:pPr>
        <w:numPr>
          <w:ilvl w:val="0"/>
          <w:numId w:val="2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idClient</w:t>
      </w:r>
    </w:p>
    <w:p w:rsidR="008F5834" w:rsidRPr="008F5834" w:rsidRDefault="008F5834" w:rsidP="005D2347">
      <w:pPr>
        <w:numPr>
          <w:ilvl w:val="0"/>
          <w:numId w:val="2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titre</w:t>
      </w:r>
    </w:p>
    <w:p w:rsidR="008F5834" w:rsidRPr="008F5834" w:rsidRDefault="008F5834" w:rsidP="005D2347">
      <w:pPr>
        <w:numPr>
          <w:ilvl w:val="0"/>
          <w:numId w:val="2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description</w:t>
      </w:r>
    </w:p>
    <w:p w:rsidR="008F5834" w:rsidRPr="008F5834" w:rsidRDefault="008F5834" w:rsidP="005D2347">
      <w:pPr>
        <w:numPr>
          <w:ilvl w:val="0"/>
          <w:numId w:val="2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dateCreation</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6.6 Entité Exercice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un exercice dans un programme.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idExercice</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idProgramme</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nom</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series</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repetitions</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duree</w:t>
      </w:r>
    </w:p>
    <w:p w:rsidR="008F5834" w:rsidRPr="008F5834" w:rsidRDefault="008F5834" w:rsidP="005D2347">
      <w:pPr>
        <w:numPr>
          <w:ilvl w:val="0"/>
          <w:numId w:val="2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instructions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Relation :</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4"/>
          <w:szCs w:val="24"/>
          <w:lang w:eastAsia="fr-FR"/>
        </w:rPr>
      </w:pPr>
      <w:r w:rsidRPr="008F5834">
        <w:rPr>
          <w:rFonts w:ascii="Times New Roman" w:eastAsia="Times New Roman" w:hAnsi="Times New Roman" w:cs="Times New Roman"/>
          <w:color w:val="auto"/>
          <w:sz w:val="28"/>
          <w:szCs w:val="24"/>
          <w:lang w:eastAsia="fr-FR"/>
        </w:rPr>
        <w:t>Un programme possède plusieurs exercices</w:t>
      </w:r>
      <w:r w:rsidRPr="008F5834">
        <w:rPr>
          <w:rFonts w:ascii="Times New Roman" w:eastAsia="Times New Roman" w:hAnsi="Times New Roman" w:cs="Times New Roman"/>
          <w:color w:val="auto"/>
          <w:sz w:val="24"/>
          <w:szCs w:val="24"/>
          <w:lang w:eastAsia="fr-FR"/>
        </w:rPr>
        <w:t>.</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7811CF" w:rsidRDefault="007811C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6.7 Entité Message</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un message entre utilisateurs.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lastRenderedPageBreak/>
        <w:t>Attributs :</w:t>
      </w:r>
    </w:p>
    <w:p w:rsidR="008F5834" w:rsidRPr="008F5834" w:rsidRDefault="008F5834" w:rsidP="005D2347">
      <w:pPr>
        <w:numPr>
          <w:ilvl w:val="0"/>
          <w:numId w:val="2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idMessage</w:t>
      </w:r>
    </w:p>
    <w:p w:rsidR="008F5834" w:rsidRPr="008F5834" w:rsidRDefault="008F5834" w:rsidP="005D2347">
      <w:pPr>
        <w:numPr>
          <w:ilvl w:val="0"/>
          <w:numId w:val="2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idExpediteur</w:t>
      </w:r>
    </w:p>
    <w:p w:rsidR="008F5834" w:rsidRPr="008F5834" w:rsidRDefault="008F5834" w:rsidP="005D2347">
      <w:pPr>
        <w:numPr>
          <w:ilvl w:val="0"/>
          <w:numId w:val="2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idDestinataire</w:t>
      </w:r>
    </w:p>
    <w:p w:rsidR="008F5834" w:rsidRPr="008F5834" w:rsidRDefault="008F5834" w:rsidP="005D2347">
      <w:pPr>
        <w:numPr>
          <w:ilvl w:val="0"/>
          <w:numId w:val="2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contenu</w:t>
      </w:r>
    </w:p>
    <w:p w:rsidR="008F5834" w:rsidRPr="008F5834" w:rsidRDefault="008F5834" w:rsidP="005D2347">
      <w:pPr>
        <w:numPr>
          <w:ilvl w:val="0"/>
          <w:numId w:val="2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dateEnvoi</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6.8 Entité RendezVous</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une séance entre coach et client.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idRendezVous</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idCoach</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idClient</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heure</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lienVideo</w:t>
      </w:r>
    </w:p>
    <w:p w:rsidR="008F5834" w:rsidRPr="008F5834" w:rsidRDefault="008F5834" w:rsidP="005D2347">
      <w:pPr>
        <w:numPr>
          <w:ilvl w:val="0"/>
          <w:numId w:val="26"/>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statut</w:t>
      </w:r>
    </w:p>
    <w:p w:rsidR="008F5834" w:rsidRPr="008F5834" w:rsidRDefault="008F5834" w:rsidP="008F5834">
      <w:pPr>
        <w:spacing w:before="0" w:after="0" w:line="240" w:lineRule="auto"/>
        <w:rPr>
          <w:rFonts w:ascii="Times New Roman" w:eastAsia="Times New Roman" w:hAnsi="Times New Roman" w:cs="Times New Roman"/>
          <w:color w:val="auto"/>
          <w:sz w:val="28"/>
          <w:szCs w:val="24"/>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t>6.9 Entité SuiviProgression</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Représente l’évolution du client.</w:t>
      </w:r>
    </w:p>
    <w:p w:rsidR="008F5834" w:rsidRPr="008F5834" w:rsidRDefault="008F5834" w:rsidP="008F5834">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Attributs :</w:t>
      </w:r>
    </w:p>
    <w:p w:rsidR="008F5834" w:rsidRPr="008F5834" w:rsidRDefault="008F5834" w:rsidP="005D2347">
      <w:pPr>
        <w:numPr>
          <w:ilvl w:val="0"/>
          <w:numId w:val="2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idSuivi</w:t>
      </w:r>
    </w:p>
    <w:p w:rsidR="008F5834" w:rsidRPr="008F5834" w:rsidRDefault="008F5834" w:rsidP="005D2347">
      <w:pPr>
        <w:numPr>
          <w:ilvl w:val="0"/>
          <w:numId w:val="2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idClient</w:t>
      </w:r>
    </w:p>
    <w:p w:rsidR="008F5834" w:rsidRPr="008F5834" w:rsidRDefault="008F5834" w:rsidP="005D2347">
      <w:pPr>
        <w:numPr>
          <w:ilvl w:val="0"/>
          <w:numId w:val="2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poids</w:t>
      </w:r>
    </w:p>
    <w:p w:rsidR="008F5834" w:rsidRPr="008F5834" w:rsidRDefault="008F5834" w:rsidP="005D2347">
      <w:pPr>
        <w:numPr>
          <w:ilvl w:val="0"/>
          <w:numId w:val="2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dateMesure</w:t>
      </w:r>
    </w:p>
    <w:p w:rsidR="008F5834" w:rsidRPr="008F5834" w:rsidRDefault="008F5834" w:rsidP="005D2347">
      <w:pPr>
        <w:numPr>
          <w:ilvl w:val="0"/>
          <w:numId w:val="27"/>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8F5834">
        <w:rPr>
          <w:rFonts w:ascii="Times New Roman" w:eastAsia="Times New Roman" w:hAnsi="Times New Roman" w:cs="Times New Roman"/>
          <w:color w:val="auto"/>
          <w:sz w:val="28"/>
          <w:szCs w:val="24"/>
          <w:lang w:eastAsia="fr-FR"/>
        </w:rPr>
        <w:t>commentaire</w:t>
      </w: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EE4EAF"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8F5834"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sidRPr="008F5834">
        <w:rPr>
          <w:rFonts w:ascii="Times New Roman" w:eastAsia="Times New Roman" w:hAnsi="Times New Roman" w:cs="Times New Roman"/>
          <w:b/>
          <w:bCs/>
          <w:color w:val="auto"/>
          <w:kern w:val="36"/>
          <w:sz w:val="48"/>
          <w:szCs w:val="48"/>
          <w:lang w:eastAsia="fr-FR"/>
        </w:rPr>
        <w:lastRenderedPageBreak/>
        <w:t>7. Architecture technique</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 xml:space="preserve">L’application sera développée en utilisant le langage de programmation </w:t>
      </w:r>
      <w:r w:rsidRPr="00EE4EAF">
        <w:rPr>
          <w:rFonts w:ascii="Times New Roman" w:eastAsia="Times New Roman" w:hAnsi="Times New Roman" w:cs="Times New Roman"/>
          <w:b/>
          <w:bCs/>
          <w:color w:val="auto"/>
          <w:sz w:val="28"/>
          <w:szCs w:val="24"/>
          <w:lang w:eastAsia="fr-FR"/>
        </w:rPr>
        <w:t>Python</w:t>
      </w:r>
      <w:r w:rsidRPr="00EE4EAF">
        <w:rPr>
          <w:rFonts w:ascii="Times New Roman" w:eastAsia="Times New Roman" w:hAnsi="Times New Roman" w:cs="Times New Roman"/>
          <w:color w:val="auto"/>
          <w:sz w:val="28"/>
          <w:szCs w:val="24"/>
          <w:lang w:eastAsia="fr-FR"/>
        </w:rPr>
        <w:t>.</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L’architecture du système sera composée de trois éléments principaux :</w:t>
      </w:r>
    </w:p>
    <w:p w:rsidR="00EE4EAF" w:rsidRPr="00EE4EAF" w:rsidRDefault="00EE4EAF" w:rsidP="00EE4EAF">
      <w:pPr>
        <w:spacing w:before="100" w:beforeAutospacing="1" w:after="100" w:afterAutospacing="1" w:line="240" w:lineRule="auto"/>
        <w:outlineLvl w:val="2"/>
        <w:rPr>
          <w:rFonts w:ascii="Times New Roman" w:eastAsia="Times New Roman" w:hAnsi="Times New Roman" w:cs="Times New Roman"/>
          <w:b/>
          <w:bCs/>
          <w:color w:val="auto"/>
          <w:sz w:val="28"/>
          <w:szCs w:val="27"/>
          <w:lang w:eastAsia="fr-FR"/>
        </w:rPr>
      </w:pPr>
      <w:r w:rsidRPr="00EE4EAF">
        <w:rPr>
          <w:rFonts w:ascii="Times New Roman" w:eastAsia="Times New Roman" w:hAnsi="Times New Roman" w:cs="Times New Roman"/>
          <w:b/>
          <w:bCs/>
          <w:color w:val="auto"/>
          <w:sz w:val="28"/>
          <w:szCs w:val="27"/>
          <w:lang w:eastAsia="fr-FR"/>
        </w:rPr>
        <w:t>Interface utilisateur</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L’interface permettra aux utilisateurs d’interagir avec l’application, de consulter les informations et d’effectuer les différentes actions du système.</w:t>
      </w:r>
    </w:p>
    <w:p w:rsidR="00EE4EAF" w:rsidRPr="00EE4EAF" w:rsidRDefault="00EE4EAF" w:rsidP="00EE4EAF">
      <w:pPr>
        <w:spacing w:before="100" w:beforeAutospacing="1" w:after="100" w:afterAutospacing="1" w:line="240" w:lineRule="auto"/>
        <w:outlineLvl w:val="2"/>
        <w:rPr>
          <w:rFonts w:ascii="Times New Roman" w:eastAsia="Times New Roman" w:hAnsi="Times New Roman" w:cs="Times New Roman"/>
          <w:b/>
          <w:bCs/>
          <w:color w:val="auto"/>
          <w:sz w:val="28"/>
          <w:szCs w:val="27"/>
          <w:lang w:eastAsia="fr-FR"/>
        </w:rPr>
      </w:pPr>
      <w:r w:rsidRPr="00EE4EAF">
        <w:rPr>
          <w:rFonts w:ascii="Times New Roman" w:eastAsia="Times New Roman" w:hAnsi="Times New Roman" w:cs="Times New Roman"/>
          <w:b/>
          <w:bCs/>
          <w:color w:val="auto"/>
          <w:sz w:val="28"/>
          <w:szCs w:val="27"/>
          <w:lang w:eastAsia="fr-FR"/>
        </w:rPr>
        <w:t>Logique applicative</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La logique applicative sera développée en Python et permettra de gérer les fonctionnalités du système telles que la gestion des utilisateurs, des programmes sportifs, des rendez-vous et du suivi de progression.</w:t>
      </w:r>
    </w:p>
    <w:p w:rsidR="00EE4EAF" w:rsidRPr="00EE4EAF" w:rsidRDefault="00EE4EAF" w:rsidP="00EE4EAF">
      <w:pPr>
        <w:spacing w:before="100" w:beforeAutospacing="1" w:after="100" w:afterAutospacing="1" w:line="240" w:lineRule="auto"/>
        <w:outlineLvl w:val="2"/>
        <w:rPr>
          <w:rFonts w:ascii="Times New Roman" w:eastAsia="Times New Roman" w:hAnsi="Times New Roman" w:cs="Times New Roman"/>
          <w:b/>
          <w:bCs/>
          <w:color w:val="auto"/>
          <w:sz w:val="28"/>
          <w:szCs w:val="27"/>
          <w:lang w:eastAsia="fr-FR"/>
        </w:rPr>
      </w:pPr>
      <w:r w:rsidRPr="00EE4EAF">
        <w:rPr>
          <w:rFonts w:ascii="Times New Roman" w:eastAsia="Times New Roman" w:hAnsi="Times New Roman" w:cs="Times New Roman"/>
          <w:b/>
          <w:bCs/>
          <w:color w:val="auto"/>
          <w:sz w:val="28"/>
          <w:szCs w:val="27"/>
          <w:lang w:eastAsia="fr-FR"/>
        </w:rPr>
        <w:t>Base de données</w:t>
      </w:r>
    </w:p>
    <w:p w:rsid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La base de données permettra de stocker toutes les informations du système telles que les utilisateurs, les coachs, les programmes sportifs et les rendez-vous.</w:t>
      </w:r>
    </w:p>
    <w:p w:rsid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p>
    <w:p w:rsidR="00EE4EAF" w:rsidRDefault="00EE4EAF" w:rsidP="00EE4EAF">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EE4EAF" w:rsidRPr="00EE4EAF" w:rsidRDefault="00EE4EAF" w:rsidP="00EE4EAF">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Pr>
          <w:rFonts w:ascii="Times New Roman" w:eastAsia="Times New Roman" w:hAnsi="Times New Roman" w:cs="Times New Roman"/>
          <w:b/>
          <w:bCs/>
          <w:color w:val="auto"/>
          <w:kern w:val="36"/>
          <w:sz w:val="48"/>
          <w:szCs w:val="48"/>
          <w:lang w:eastAsia="fr-FR"/>
        </w:rPr>
        <w:t>8</w:t>
      </w:r>
      <w:r w:rsidRPr="00EE4EAF">
        <w:rPr>
          <w:rFonts w:ascii="Times New Roman" w:eastAsia="Times New Roman" w:hAnsi="Times New Roman" w:cs="Times New Roman"/>
          <w:b/>
          <w:bCs/>
          <w:color w:val="auto"/>
          <w:kern w:val="36"/>
          <w:sz w:val="48"/>
          <w:szCs w:val="48"/>
          <w:lang w:eastAsia="fr-FR"/>
        </w:rPr>
        <w:t>. Technologies utilisées</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4"/>
          <w:szCs w:val="24"/>
          <w:lang w:eastAsia="fr-FR"/>
        </w:rPr>
      </w:pPr>
      <w:r w:rsidRPr="00EE4EAF">
        <w:rPr>
          <w:rFonts w:ascii="Times New Roman" w:eastAsia="Times New Roman" w:hAnsi="Times New Roman" w:cs="Times New Roman"/>
          <w:color w:val="auto"/>
          <w:sz w:val="24"/>
          <w:szCs w:val="24"/>
          <w:lang w:eastAsia="fr-FR"/>
        </w:rPr>
        <w:t>Le projet sera réalisé avec les technologies suivantes :</w:t>
      </w:r>
    </w:p>
    <w:p w:rsidR="00EE4EAF" w:rsidRPr="00EE4EAF" w:rsidRDefault="00EE4EAF" w:rsidP="00EE4EAF">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fr-FR"/>
        </w:rPr>
      </w:pPr>
      <w:r w:rsidRPr="00EE4EAF">
        <w:rPr>
          <w:rFonts w:ascii="Times New Roman" w:eastAsia="Times New Roman" w:hAnsi="Times New Roman" w:cs="Times New Roman"/>
          <w:b/>
          <w:bCs/>
          <w:color w:val="auto"/>
          <w:sz w:val="24"/>
          <w:szCs w:val="24"/>
          <w:lang w:eastAsia="fr-FR"/>
        </w:rPr>
        <w:t>Python</w:t>
      </w:r>
      <w:r w:rsidRPr="00EE4EAF">
        <w:rPr>
          <w:rFonts w:ascii="Times New Roman" w:eastAsia="Times New Roman" w:hAnsi="Times New Roman" w:cs="Times New Roman"/>
          <w:color w:val="auto"/>
          <w:sz w:val="24"/>
          <w:szCs w:val="24"/>
          <w:lang w:eastAsia="fr-FR"/>
        </w:rPr>
        <w:t xml:space="preserve"> : langage principal de développement</w:t>
      </w:r>
    </w:p>
    <w:p w:rsidR="00EE4EAF" w:rsidRPr="00EE4EAF" w:rsidRDefault="00EE4EAF" w:rsidP="00EE4EAF">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fr-FR"/>
        </w:rPr>
      </w:pPr>
      <w:r w:rsidRPr="00EE4EAF">
        <w:rPr>
          <w:rFonts w:ascii="Times New Roman" w:eastAsia="Times New Roman" w:hAnsi="Times New Roman" w:cs="Times New Roman"/>
          <w:b/>
          <w:bCs/>
          <w:color w:val="auto"/>
          <w:sz w:val="24"/>
          <w:szCs w:val="24"/>
          <w:lang w:eastAsia="fr-FR"/>
        </w:rPr>
        <w:t>Bibliothèque Python pour l’interface</w:t>
      </w:r>
      <w:r w:rsidRPr="00EE4EAF">
        <w:rPr>
          <w:rFonts w:ascii="Times New Roman" w:eastAsia="Times New Roman" w:hAnsi="Times New Roman" w:cs="Times New Roman"/>
          <w:color w:val="auto"/>
          <w:sz w:val="24"/>
          <w:szCs w:val="24"/>
          <w:lang w:eastAsia="fr-FR"/>
        </w:rPr>
        <w:t xml:space="preserve"> (par exemple Tkinter)</w:t>
      </w:r>
    </w:p>
    <w:p w:rsidR="00EE4EAF" w:rsidRPr="00EE4EAF" w:rsidRDefault="00EE4EAF" w:rsidP="00EE4EAF">
      <w:pPr>
        <w:numPr>
          <w:ilvl w:val="0"/>
          <w:numId w:val="42"/>
        </w:numPr>
        <w:spacing w:before="100" w:beforeAutospacing="1" w:after="100" w:afterAutospacing="1" w:line="240" w:lineRule="auto"/>
        <w:rPr>
          <w:rFonts w:ascii="Times New Roman" w:eastAsia="Times New Roman" w:hAnsi="Times New Roman" w:cs="Times New Roman"/>
          <w:color w:val="auto"/>
          <w:sz w:val="24"/>
          <w:szCs w:val="24"/>
          <w:lang w:eastAsia="fr-FR"/>
        </w:rPr>
      </w:pPr>
      <w:r w:rsidRPr="00EE4EAF">
        <w:rPr>
          <w:rFonts w:ascii="Times New Roman" w:eastAsia="Times New Roman" w:hAnsi="Times New Roman" w:cs="Times New Roman"/>
          <w:b/>
          <w:bCs/>
          <w:color w:val="auto"/>
          <w:sz w:val="24"/>
          <w:szCs w:val="24"/>
          <w:lang w:eastAsia="fr-FR"/>
        </w:rPr>
        <w:t>SQLite ou MySQL</w:t>
      </w:r>
      <w:r w:rsidRPr="00EE4EAF">
        <w:rPr>
          <w:rFonts w:ascii="Times New Roman" w:eastAsia="Times New Roman" w:hAnsi="Times New Roman" w:cs="Times New Roman"/>
          <w:color w:val="auto"/>
          <w:sz w:val="24"/>
          <w:szCs w:val="24"/>
          <w:lang w:eastAsia="fr-FR"/>
        </w:rPr>
        <w:t xml:space="preserve"> pour la gestion de la base de données</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p>
    <w:p w:rsidR="008F5834" w:rsidRPr="008F5834" w:rsidRDefault="008F5834" w:rsidP="008F5834">
      <w:pPr>
        <w:spacing w:before="0" w:after="0" w:line="240" w:lineRule="auto"/>
        <w:rPr>
          <w:rFonts w:ascii="Times New Roman" w:eastAsia="Times New Roman" w:hAnsi="Times New Roman" w:cs="Times New Roman"/>
          <w:color w:val="auto"/>
          <w:sz w:val="24"/>
          <w:szCs w:val="24"/>
          <w:lang w:eastAsia="fr-FR"/>
        </w:rPr>
      </w:pPr>
    </w:p>
    <w:p w:rsidR="00EE4EAF"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Pr>
          <w:rFonts w:ascii="Times New Roman" w:eastAsia="Times New Roman" w:hAnsi="Times New Roman" w:cs="Times New Roman"/>
          <w:b/>
          <w:bCs/>
          <w:color w:val="auto"/>
          <w:kern w:val="36"/>
          <w:sz w:val="48"/>
          <w:szCs w:val="48"/>
          <w:lang w:eastAsia="fr-FR"/>
        </w:rPr>
        <w:lastRenderedPageBreak/>
        <w:t>9</w:t>
      </w:r>
      <w:r w:rsidR="008F5834" w:rsidRPr="008F5834">
        <w:rPr>
          <w:rFonts w:ascii="Times New Roman" w:eastAsia="Times New Roman" w:hAnsi="Times New Roman" w:cs="Times New Roman"/>
          <w:b/>
          <w:bCs/>
          <w:color w:val="auto"/>
          <w:kern w:val="36"/>
          <w:sz w:val="48"/>
          <w:szCs w:val="48"/>
          <w:lang w:eastAsia="fr-FR"/>
        </w:rPr>
        <w:t>. Plan de développement du projet</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Le développement du projet sera réalisé progressivement en plusieurs versions.</w:t>
      </w:r>
    </w:p>
    <w:p w:rsidR="00EE4EAF" w:rsidRPr="00EE4EAF" w:rsidRDefault="00EE4EAF" w:rsidP="00EE4EAF">
      <w:pPr>
        <w:spacing w:before="100" w:beforeAutospacing="1" w:after="100" w:afterAutospacing="1" w:line="240" w:lineRule="auto"/>
        <w:outlineLvl w:val="2"/>
        <w:rPr>
          <w:rFonts w:ascii="Times New Roman" w:eastAsia="Times New Roman" w:hAnsi="Times New Roman" w:cs="Times New Roman"/>
          <w:b/>
          <w:bCs/>
          <w:color w:val="auto"/>
          <w:sz w:val="32"/>
          <w:szCs w:val="27"/>
          <w:lang w:eastAsia="fr-FR"/>
        </w:rPr>
      </w:pPr>
      <w:r w:rsidRPr="00EE4EAF">
        <w:rPr>
          <w:rFonts w:ascii="Times New Roman" w:eastAsia="Times New Roman" w:hAnsi="Times New Roman" w:cs="Times New Roman"/>
          <w:b/>
          <w:bCs/>
          <w:color w:val="auto"/>
          <w:sz w:val="32"/>
          <w:szCs w:val="27"/>
          <w:lang w:eastAsia="fr-FR"/>
        </w:rPr>
        <w:t>Version 1 – MVP</w:t>
      </w:r>
    </w:p>
    <w:p w:rsidR="00EE4EAF" w:rsidRP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gestion des utilisateurs</w:t>
      </w:r>
    </w:p>
    <w:p w:rsidR="00EE4EAF" w:rsidRP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consultation des coachs</w:t>
      </w:r>
    </w:p>
    <w:p w:rsidR="00EE4EAF" w:rsidRP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choix d’un coach</w:t>
      </w:r>
    </w:p>
    <w:p w:rsidR="00EE4EAF" w:rsidRP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création de programmes sportifs</w:t>
      </w:r>
    </w:p>
    <w:p w:rsidR="00EE4EAF" w:rsidRP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consultation des programmes</w:t>
      </w:r>
    </w:p>
    <w:p w:rsidR="00EE4EAF" w:rsidRP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suivi de progression</w:t>
      </w:r>
    </w:p>
    <w:p w:rsidR="00EE4EAF" w:rsidRDefault="00EE4EAF" w:rsidP="00EE4EAF">
      <w:pPr>
        <w:numPr>
          <w:ilvl w:val="0"/>
          <w:numId w:val="43"/>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gestion des rendez-vous</w:t>
      </w:r>
    </w:p>
    <w:p w:rsidR="00EE4EAF" w:rsidRPr="00EE4EAF" w:rsidRDefault="00EE4EAF" w:rsidP="00EE4EAF">
      <w:pPr>
        <w:spacing w:before="100" w:beforeAutospacing="1" w:after="100" w:afterAutospacing="1" w:line="240" w:lineRule="auto"/>
        <w:ind w:left="720"/>
        <w:rPr>
          <w:rFonts w:ascii="Times New Roman" w:eastAsia="Times New Roman" w:hAnsi="Times New Roman" w:cs="Times New Roman"/>
          <w:color w:val="auto"/>
          <w:sz w:val="28"/>
          <w:szCs w:val="24"/>
          <w:lang w:eastAsia="fr-FR"/>
        </w:rPr>
      </w:pPr>
    </w:p>
    <w:p w:rsidR="00EE4EAF" w:rsidRPr="00EE4EAF" w:rsidRDefault="00EE4EAF" w:rsidP="00EE4EAF">
      <w:pPr>
        <w:spacing w:before="100" w:beforeAutospacing="1" w:after="100" w:afterAutospacing="1" w:line="240" w:lineRule="auto"/>
        <w:outlineLvl w:val="2"/>
        <w:rPr>
          <w:rFonts w:ascii="Times New Roman" w:eastAsia="Times New Roman" w:hAnsi="Times New Roman" w:cs="Times New Roman"/>
          <w:b/>
          <w:bCs/>
          <w:color w:val="auto"/>
          <w:sz w:val="32"/>
          <w:szCs w:val="27"/>
          <w:lang w:eastAsia="fr-FR"/>
        </w:rPr>
      </w:pPr>
      <w:r w:rsidRPr="00EE4EAF">
        <w:rPr>
          <w:rFonts w:ascii="Times New Roman" w:eastAsia="Times New Roman" w:hAnsi="Times New Roman" w:cs="Times New Roman"/>
          <w:b/>
          <w:bCs/>
          <w:color w:val="auto"/>
          <w:sz w:val="32"/>
          <w:szCs w:val="27"/>
          <w:lang w:eastAsia="fr-FR"/>
        </w:rPr>
        <w:t>Version 2</w:t>
      </w:r>
    </w:p>
    <w:p w:rsidR="00EE4EAF" w:rsidRPr="00EE4EAF" w:rsidRDefault="00EE4EAF" w:rsidP="00EE4EAF">
      <w:pPr>
        <w:numPr>
          <w:ilvl w:val="0"/>
          <w:numId w:val="4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amélioration de l’interface</w:t>
      </w:r>
    </w:p>
    <w:p w:rsidR="00EE4EAF" w:rsidRPr="00EE4EAF" w:rsidRDefault="00EE4EAF" w:rsidP="00EE4EAF">
      <w:pPr>
        <w:numPr>
          <w:ilvl w:val="0"/>
          <w:numId w:val="4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historique de progression</w:t>
      </w:r>
    </w:p>
    <w:p w:rsidR="00EE4EAF" w:rsidRPr="00EE4EAF" w:rsidRDefault="00EE4EAF" w:rsidP="00EE4EAF">
      <w:pPr>
        <w:numPr>
          <w:ilvl w:val="0"/>
          <w:numId w:val="4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amélioration de la communication entre coach et client</w:t>
      </w:r>
    </w:p>
    <w:p w:rsidR="00EE4EAF" w:rsidRDefault="00EE4EAF" w:rsidP="00EE4EAF">
      <w:pPr>
        <w:numPr>
          <w:ilvl w:val="0"/>
          <w:numId w:val="44"/>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tableau de bord simple</w:t>
      </w:r>
    </w:p>
    <w:p w:rsidR="00EE4EAF" w:rsidRPr="00EE4EAF" w:rsidRDefault="00EE4EAF" w:rsidP="00EE4EAF">
      <w:pPr>
        <w:spacing w:before="100" w:beforeAutospacing="1" w:after="100" w:afterAutospacing="1" w:line="240" w:lineRule="auto"/>
        <w:ind w:left="720"/>
        <w:rPr>
          <w:rFonts w:ascii="Times New Roman" w:eastAsia="Times New Roman" w:hAnsi="Times New Roman" w:cs="Times New Roman"/>
          <w:color w:val="auto"/>
          <w:sz w:val="28"/>
          <w:szCs w:val="24"/>
          <w:lang w:eastAsia="fr-FR"/>
        </w:rPr>
      </w:pPr>
    </w:p>
    <w:p w:rsidR="00EE4EAF" w:rsidRPr="00EE4EAF" w:rsidRDefault="00EE4EAF" w:rsidP="00EE4EAF">
      <w:pPr>
        <w:spacing w:before="100" w:beforeAutospacing="1" w:after="100" w:afterAutospacing="1" w:line="240" w:lineRule="auto"/>
        <w:outlineLvl w:val="2"/>
        <w:rPr>
          <w:rFonts w:ascii="Times New Roman" w:eastAsia="Times New Roman" w:hAnsi="Times New Roman" w:cs="Times New Roman"/>
          <w:b/>
          <w:bCs/>
          <w:color w:val="auto"/>
          <w:sz w:val="28"/>
          <w:szCs w:val="27"/>
          <w:lang w:eastAsia="fr-FR"/>
        </w:rPr>
      </w:pPr>
      <w:r w:rsidRPr="00EE4EAF">
        <w:rPr>
          <w:rFonts w:ascii="Times New Roman" w:eastAsia="Times New Roman" w:hAnsi="Times New Roman" w:cs="Times New Roman"/>
          <w:b/>
          <w:bCs/>
          <w:color w:val="auto"/>
          <w:sz w:val="32"/>
          <w:szCs w:val="27"/>
          <w:lang w:eastAsia="fr-FR"/>
        </w:rPr>
        <w:t>Version 3</w:t>
      </w:r>
    </w:p>
    <w:p w:rsidR="00EE4EAF" w:rsidRPr="00EE4EAF" w:rsidRDefault="00EE4EAF" w:rsidP="00EE4EAF">
      <w:pPr>
        <w:numPr>
          <w:ilvl w:val="0"/>
          <w:numId w:val="4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ajout de la fonctionnalité d’appel vidéo</w:t>
      </w:r>
    </w:p>
    <w:p w:rsidR="00EE4EAF" w:rsidRPr="00EE4EAF" w:rsidRDefault="00EE4EAF" w:rsidP="00EE4EAF">
      <w:pPr>
        <w:numPr>
          <w:ilvl w:val="0"/>
          <w:numId w:val="4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statistiques simples sur la progression</w:t>
      </w:r>
    </w:p>
    <w:p w:rsidR="00EE4EAF" w:rsidRPr="00EE4EAF" w:rsidRDefault="00EE4EAF" w:rsidP="00EE4EAF">
      <w:pPr>
        <w:numPr>
          <w:ilvl w:val="0"/>
          <w:numId w:val="45"/>
        </w:num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amélioration générale du système</w:t>
      </w:r>
    </w:p>
    <w:p w:rsidR="00EE4EAF"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EE4EAF"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EE4EAF"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EE4EAF"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p>
    <w:p w:rsidR="008F5834" w:rsidRPr="008F5834" w:rsidRDefault="00EE4EAF" w:rsidP="008F5834">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fr-FR"/>
        </w:rPr>
      </w:pPr>
      <w:r>
        <w:rPr>
          <w:rFonts w:ascii="Times New Roman" w:eastAsia="Times New Roman" w:hAnsi="Times New Roman" w:cs="Times New Roman"/>
          <w:b/>
          <w:bCs/>
          <w:color w:val="auto"/>
          <w:kern w:val="36"/>
          <w:sz w:val="48"/>
          <w:szCs w:val="48"/>
          <w:lang w:eastAsia="fr-FR"/>
        </w:rPr>
        <w:lastRenderedPageBreak/>
        <w:t>10</w:t>
      </w:r>
      <w:r w:rsidR="008F5834" w:rsidRPr="008F5834">
        <w:rPr>
          <w:rFonts w:ascii="Times New Roman" w:eastAsia="Times New Roman" w:hAnsi="Times New Roman" w:cs="Times New Roman"/>
          <w:b/>
          <w:bCs/>
          <w:color w:val="auto"/>
          <w:kern w:val="36"/>
          <w:sz w:val="48"/>
          <w:szCs w:val="48"/>
          <w:lang w:eastAsia="fr-FR"/>
        </w:rPr>
        <w:t>. Conclusion</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Ce cahier des charges a permis de définir les objectifs, les fonctionnalités ainsi que les aspects techniques nécessaires à la réalisation de l’application de coaching sportif développée en Python. Cette application vise à faciliter la gestion des interactions entre les coachs et les clients, tout en offrant un suivi structuré des programmes sportifs et de la progression des utilisateurs.</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Les différentes fonctionnalités présentées permettront aux clients de consulter les coachs, de suivre leurs programmes d’entraînement et d’enregistrer leur progression, tandis que les coachs pourront gérer leurs clients et organiser les séances de coaching. L’application offrira ainsi un environnement simple et efficace pour accompagner les utilisateurs dans l’atteinte de leurs objectifs sportifs.</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Le développement du projet sera réalisé de manière progressive à travers plusieurs versions, en commençant par une première version fonctionnelle contenant les éléments essentiels du système, puis en ajoutant progressivement des fonctionnalités supplémentaires afin d’améliorer l’expérience utilisateur.</w:t>
      </w:r>
    </w:p>
    <w:p w:rsidR="00EE4EAF" w:rsidRPr="00EE4EAF" w:rsidRDefault="00EE4EAF" w:rsidP="00EE4EAF">
      <w:pPr>
        <w:spacing w:before="100" w:beforeAutospacing="1" w:after="100" w:afterAutospacing="1" w:line="240" w:lineRule="auto"/>
        <w:rPr>
          <w:rFonts w:ascii="Times New Roman" w:eastAsia="Times New Roman" w:hAnsi="Times New Roman" w:cs="Times New Roman"/>
          <w:color w:val="auto"/>
          <w:sz w:val="28"/>
          <w:szCs w:val="24"/>
          <w:lang w:eastAsia="fr-FR"/>
        </w:rPr>
      </w:pPr>
      <w:r w:rsidRPr="00EE4EAF">
        <w:rPr>
          <w:rFonts w:ascii="Times New Roman" w:eastAsia="Times New Roman" w:hAnsi="Times New Roman" w:cs="Times New Roman"/>
          <w:color w:val="auto"/>
          <w:sz w:val="28"/>
          <w:szCs w:val="24"/>
          <w:lang w:eastAsia="fr-FR"/>
        </w:rPr>
        <w:t>Ainsi, ce projet représente une mise en pratique des connaissances acquises en programmation Python, en conception de systèmes et en gestion de données.</w:t>
      </w:r>
    </w:p>
    <w:p w:rsidR="002C74C0" w:rsidRDefault="004C2291" w:rsidP="008F5834">
      <w:pPr>
        <w:pStyle w:val="Titre1"/>
      </w:pPr>
    </w:p>
    <w:sectPr w:rsidR="002C74C0" w:rsidSect="00D5222D">
      <w:footerReference w:type="default" r:id="rId11"/>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2291" w:rsidRDefault="004C2291" w:rsidP="00C6554A">
      <w:pPr>
        <w:spacing w:before="0" w:after="0" w:line="240" w:lineRule="auto"/>
      </w:pPr>
      <w:r>
        <w:separator/>
      </w:r>
    </w:p>
  </w:endnote>
  <w:endnote w:type="continuationSeparator" w:id="0">
    <w:p w:rsidR="004C2291" w:rsidRDefault="004C2291"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3EE"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371E6D">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2291" w:rsidRDefault="004C2291" w:rsidP="00C6554A">
      <w:pPr>
        <w:spacing w:before="0" w:after="0" w:line="240" w:lineRule="auto"/>
      </w:pPr>
      <w:r>
        <w:separator/>
      </w:r>
    </w:p>
  </w:footnote>
  <w:footnote w:type="continuationSeparator" w:id="0">
    <w:p w:rsidR="004C2291" w:rsidRDefault="004C2291"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2" w15:restartNumberingAfterBreak="0">
    <w:nsid w:val="00BE26F4"/>
    <w:multiLevelType w:val="multilevel"/>
    <w:tmpl w:val="172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86935"/>
    <w:multiLevelType w:val="multilevel"/>
    <w:tmpl w:val="E59A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2BB2"/>
    <w:multiLevelType w:val="multilevel"/>
    <w:tmpl w:val="140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34D1D"/>
    <w:multiLevelType w:val="multilevel"/>
    <w:tmpl w:val="234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741EB"/>
    <w:multiLevelType w:val="multilevel"/>
    <w:tmpl w:val="51E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C060B"/>
    <w:multiLevelType w:val="multilevel"/>
    <w:tmpl w:val="1104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C7660"/>
    <w:multiLevelType w:val="multilevel"/>
    <w:tmpl w:val="428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57D80"/>
    <w:multiLevelType w:val="multilevel"/>
    <w:tmpl w:val="F5C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A38CE"/>
    <w:multiLevelType w:val="multilevel"/>
    <w:tmpl w:val="FB0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027A9"/>
    <w:multiLevelType w:val="multilevel"/>
    <w:tmpl w:val="741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E47E7"/>
    <w:multiLevelType w:val="multilevel"/>
    <w:tmpl w:val="359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D5C62"/>
    <w:multiLevelType w:val="multilevel"/>
    <w:tmpl w:val="C37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207F6"/>
    <w:multiLevelType w:val="multilevel"/>
    <w:tmpl w:val="35E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E0203"/>
    <w:multiLevelType w:val="multilevel"/>
    <w:tmpl w:val="96A0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32F09"/>
    <w:multiLevelType w:val="multilevel"/>
    <w:tmpl w:val="56EC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00367"/>
    <w:multiLevelType w:val="multilevel"/>
    <w:tmpl w:val="713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40B97"/>
    <w:multiLevelType w:val="multilevel"/>
    <w:tmpl w:val="88E6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41095"/>
    <w:multiLevelType w:val="multilevel"/>
    <w:tmpl w:val="952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30A07"/>
    <w:multiLevelType w:val="multilevel"/>
    <w:tmpl w:val="D68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0663D"/>
    <w:multiLevelType w:val="multilevel"/>
    <w:tmpl w:val="150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C086C"/>
    <w:multiLevelType w:val="multilevel"/>
    <w:tmpl w:val="717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830C8"/>
    <w:multiLevelType w:val="multilevel"/>
    <w:tmpl w:val="398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112B4"/>
    <w:multiLevelType w:val="multilevel"/>
    <w:tmpl w:val="600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72CEA"/>
    <w:multiLevelType w:val="multilevel"/>
    <w:tmpl w:val="827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B25A8"/>
    <w:multiLevelType w:val="multilevel"/>
    <w:tmpl w:val="9B8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A47B9"/>
    <w:multiLevelType w:val="multilevel"/>
    <w:tmpl w:val="806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109F7"/>
    <w:multiLevelType w:val="multilevel"/>
    <w:tmpl w:val="E27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B1FBA"/>
    <w:multiLevelType w:val="multilevel"/>
    <w:tmpl w:val="989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C329A"/>
    <w:multiLevelType w:val="multilevel"/>
    <w:tmpl w:val="098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23028"/>
    <w:multiLevelType w:val="multilevel"/>
    <w:tmpl w:val="4E7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55CBC"/>
    <w:multiLevelType w:val="multilevel"/>
    <w:tmpl w:val="AF5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468DA"/>
    <w:multiLevelType w:val="multilevel"/>
    <w:tmpl w:val="7BD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33375"/>
    <w:multiLevelType w:val="multilevel"/>
    <w:tmpl w:val="973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932FC"/>
    <w:multiLevelType w:val="multilevel"/>
    <w:tmpl w:val="6A5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63276"/>
    <w:multiLevelType w:val="multilevel"/>
    <w:tmpl w:val="156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F5627"/>
    <w:multiLevelType w:val="multilevel"/>
    <w:tmpl w:val="A7D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40385"/>
    <w:multiLevelType w:val="multilevel"/>
    <w:tmpl w:val="852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F545D"/>
    <w:multiLevelType w:val="multilevel"/>
    <w:tmpl w:val="565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E1EFF"/>
    <w:multiLevelType w:val="multilevel"/>
    <w:tmpl w:val="955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64A0F"/>
    <w:multiLevelType w:val="multilevel"/>
    <w:tmpl w:val="EFE8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F1C83"/>
    <w:multiLevelType w:val="multilevel"/>
    <w:tmpl w:val="11B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E11EE"/>
    <w:multiLevelType w:val="multilevel"/>
    <w:tmpl w:val="054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2291C"/>
    <w:multiLevelType w:val="multilevel"/>
    <w:tmpl w:val="AAC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0"/>
  </w:num>
  <w:num w:numId="4">
    <w:abstractNumId w:val="17"/>
  </w:num>
  <w:num w:numId="5">
    <w:abstractNumId w:val="27"/>
  </w:num>
  <w:num w:numId="6">
    <w:abstractNumId w:val="33"/>
  </w:num>
  <w:num w:numId="7">
    <w:abstractNumId w:val="37"/>
  </w:num>
  <w:num w:numId="8">
    <w:abstractNumId w:val="22"/>
  </w:num>
  <w:num w:numId="9">
    <w:abstractNumId w:val="35"/>
  </w:num>
  <w:num w:numId="10">
    <w:abstractNumId w:val="15"/>
  </w:num>
  <w:num w:numId="11">
    <w:abstractNumId w:val="29"/>
  </w:num>
  <w:num w:numId="12">
    <w:abstractNumId w:val="34"/>
  </w:num>
  <w:num w:numId="13">
    <w:abstractNumId w:val="19"/>
  </w:num>
  <w:num w:numId="14">
    <w:abstractNumId w:val="25"/>
  </w:num>
  <w:num w:numId="15">
    <w:abstractNumId w:val="3"/>
  </w:num>
  <w:num w:numId="16">
    <w:abstractNumId w:val="28"/>
  </w:num>
  <w:num w:numId="17">
    <w:abstractNumId w:val="8"/>
  </w:num>
  <w:num w:numId="18">
    <w:abstractNumId w:val="20"/>
  </w:num>
  <w:num w:numId="19">
    <w:abstractNumId w:val="4"/>
  </w:num>
  <w:num w:numId="20">
    <w:abstractNumId w:val="2"/>
  </w:num>
  <w:num w:numId="21">
    <w:abstractNumId w:val="7"/>
  </w:num>
  <w:num w:numId="22">
    <w:abstractNumId w:val="41"/>
  </w:num>
  <w:num w:numId="23">
    <w:abstractNumId w:val="39"/>
  </w:num>
  <w:num w:numId="24">
    <w:abstractNumId w:val="24"/>
  </w:num>
  <w:num w:numId="25">
    <w:abstractNumId w:val="26"/>
  </w:num>
  <w:num w:numId="26">
    <w:abstractNumId w:val="9"/>
  </w:num>
  <w:num w:numId="27">
    <w:abstractNumId w:val="5"/>
  </w:num>
  <w:num w:numId="28">
    <w:abstractNumId w:val="31"/>
  </w:num>
  <w:num w:numId="29">
    <w:abstractNumId w:val="42"/>
  </w:num>
  <w:num w:numId="30">
    <w:abstractNumId w:val="6"/>
  </w:num>
  <w:num w:numId="31">
    <w:abstractNumId w:val="11"/>
  </w:num>
  <w:num w:numId="32">
    <w:abstractNumId w:val="10"/>
  </w:num>
  <w:num w:numId="33">
    <w:abstractNumId w:val="43"/>
  </w:num>
  <w:num w:numId="34">
    <w:abstractNumId w:val="38"/>
  </w:num>
  <w:num w:numId="35">
    <w:abstractNumId w:val="14"/>
  </w:num>
  <w:num w:numId="36">
    <w:abstractNumId w:val="18"/>
  </w:num>
  <w:num w:numId="37">
    <w:abstractNumId w:val="36"/>
  </w:num>
  <w:num w:numId="38">
    <w:abstractNumId w:val="12"/>
  </w:num>
  <w:num w:numId="39">
    <w:abstractNumId w:val="44"/>
  </w:num>
  <w:num w:numId="40">
    <w:abstractNumId w:val="16"/>
  </w:num>
  <w:num w:numId="41">
    <w:abstractNumId w:val="23"/>
  </w:num>
  <w:num w:numId="42">
    <w:abstractNumId w:val="13"/>
  </w:num>
  <w:num w:numId="43">
    <w:abstractNumId w:val="21"/>
  </w:num>
  <w:num w:numId="44">
    <w:abstractNumId w:val="32"/>
  </w:num>
  <w:num w:numId="45">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834"/>
    <w:rsid w:val="002554CD"/>
    <w:rsid w:val="00293B83"/>
    <w:rsid w:val="002B4294"/>
    <w:rsid w:val="00333D0D"/>
    <w:rsid w:val="00371E6D"/>
    <w:rsid w:val="004C049F"/>
    <w:rsid w:val="004C2291"/>
    <w:rsid w:val="005000E2"/>
    <w:rsid w:val="005D2347"/>
    <w:rsid w:val="00613DCA"/>
    <w:rsid w:val="00633D52"/>
    <w:rsid w:val="006A3CE7"/>
    <w:rsid w:val="006F0C7D"/>
    <w:rsid w:val="007811CF"/>
    <w:rsid w:val="007C19CD"/>
    <w:rsid w:val="00800D33"/>
    <w:rsid w:val="0089714F"/>
    <w:rsid w:val="008B6384"/>
    <w:rsid w:val="008F5834"/>
    <w:rsid w:val="00A30015"/>
    <w:rsid w:val="00C6554A"/>
    <w:rsid w:val="00D5222D"/>
    <w:rsid w:val="00E63B7B"/>
    <w:rsid w:val="00ED7C44"/>
    <w:rsid w:val="00EE4EAF"/>
    <w:rsid w:val="00FC0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F793C"/>
  <w15:chartTrackingRefBased/>
  <w15:docId w15:val="{F76A1998-9EFC-4A34-8B4E-660657FA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2"/>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1"/>
      </w:numPr>
      <w:contextualSpacing/>
    </w:pPr>
  </w:style>
  <w:style w:type="character" w:customStyle="1" w:styleId="Titre3Car">
    <w:name w:val="Titre 3 Car"/>
    <w:basedOn w:val="Policepardfaut"/>
    <w:link w:val="Titre3"/>
    <w:uiPriority w:val="9"/>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Emphase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semiHidden/>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semiHidden/>
    <w:unhideWhenUsed/>
    <w:rsid w:val="008F5834"/>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character" w:styleId="lev">
    <w:name w:val="Strong"/>
    <w:basedOn w:val="Policepardfaut"/>
    <w:uiPriority w:val="22"/>
    <w:qFormat/>
    <w:rsid w:val="008F5834"/>
    <w:rPr>
      <w:b/>
      <w:bCs/>
    </w:rPr>
  </w:style>
  <w:style w:type="character" w:customStyle="1" w:styleId="bzpyqfadein">
    <w:name w:val="bz_pyq_fadein"/>
    <w:basedOn w:val="Policepardfaut"/>
    <w:rsid w:val="008F5834"/>
  </w:style>
  <w:style w:type="paragraph" w:styleId="Sansinterligne">
    <w:name w:val="No Spacing"/>
    <w:link w:val="SansinterligneCar"/>
    <w:uiPriority w:val="1"/>
    <w:qFormat/>
    <w:rsid w:val="008F5834"/>
    <w:pPr>
      <w:spacing w:before="0" w:after="0" w:line="240" w:lineRule="auto"/>
    </w:pPr>
    <w:rPr>
      <w:rFonts w:eastAsiaTheme="minorEastAsia"/>
      <w:color w:val="auto"/>
      <w:lang w:eastAsia="fr-FR"/>
    </w:rPr>
  </w:style>
  <w:style w:type="character" w:customStyle="1" w:styleId="SansinterligneCar">
    <w:name w:val="Sans interligne Car"/>
    <w:basedOn w:val="Policepardfaut"/>
    <w:link w:val="Sansinterligne"/>
    <w:uiPriority w:val="1"/>
    <w:rsid w:val="008F5834"/>
    <w:rPr>
      <w:rFonts w:eastAsiaTheme="minorEastAsia"/>
      <w:color w:val="auto"/>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544147">
      <w:bodyDiv w:val="1"/>
      <w:marLeft w:val="0"/>
      <w:marRight w:val="0"/>
      <w:marTop w:val="0"/>
      <w:marBottom w:val="0"/>
      <w:divBdr>
        <w:top w:val="none" w:sz="0" w:space="0" w:color="auto"/>
        <w:left w:val="none" w:sz="0" w:space="0" w:color="auto"/>
        <w:bottom w:val="none" w:sz="0" w:space="0" w:color="auto"/>
        <w:right w:val="none" w:sz="0" w:space="0" w:color="auto"/>
      </w:divBdr>
    </w:div>
    <w:div w:id="230893783">
      <w:bodyDiv w:val="1"/>
      <w:marLeft w:val="0"/>
      <w:marRight w:val="0"/>
      <w:marTop w:val="0"/>
      <w:marBottom w:val="0"/>
      <w:divBdr>
        <w:top w:val="none" w:sz="0" w:space="0" w:color="auto"/>
        <w:left w:val="none" w:sz="0" w:space="0" w:color="auto"/>
        <w:bottom w:val="none" w:sz="0" w:space="0" w:color="auto"/>
        <w:right w:val="none" w:sz="0" w:space="0" w:color="auto"/>
      </w:divBdr>
    </w:div>
    <w:div w:id="233588184">
      <w:bodyDiv w:val="1"/>
      <w:marLeft w:val="0"/>
      <w:marRight w:val="0"/>
      <w:marTop w:val="0"/>
      <w:marBottom w:val="0"/>
      <w:divBdr>
        <w:top w:val="none" w:sz="0" w:space="0" w:color="auto"/>
        <w:left w:val="none" w:sz="0" w:space="0" w:color="auto"/>
        <w:bottom w:val="none" w:sz="0" w:space="0" w:color="auto"/>
        <w:right w:val="none" w:sz="0" w:space="0" w:color="auto"/>
      </w:divBdr>
    </w:div>
    <w:div w:id="270288759">
      <w:bodyDiv w:val="1"/>
      <w:marLeft w:val="0"/>
      <w:marRight w:val="0"/>
      <w:marTop w:val="0"/>
      <w:marBottom w:val="0"/>
      <w:divBdr>
        <w:top w:val="none" w:sz="0" w:space="0" w:color="auto"/>
        <w:left w:val="none" w:sz="0" w:space="0" w:color="auto"/>
        <w:bottom w:val="none" w:sz="0" w:space="0" w:color="auto"/>
        <w:right w:val="none" w:sz="0" w:space="0" w:color="auto"/>
      </w:divBdr>
    </w:div>
    <w:div w:id="272444250">
      <w:bodyDiv w:val="1"/>
      <w:marLeft w:val="0"/>
      <w:marRight w:val="0"/>
      <w:marTop w:val="0"/>
      <w:marBottom w:val="0"/>
      <w:divBdr>
        <w:top w:val="none" w:sz="0" w:space="0" w:color="auto"/>
        <w:left w:val="none" w:sz="0" w:space="0" w:color="auto"/>
        <w:bottom w:val="none" w:sz="0" w:space="0" w:color="auto"/>
        <w:right w:val="none" w:sz="0" w:space="0" w:color="auto"/>
      </w:divBdr>
    </w:div>
    <w:div w:id="361712204">
      <w:bodyDiv w:val="1"/>
      <w:marLeft w:val="0"/>
      <w:marRight w:val="0"/>
      <w:marTop w:val="0"/>
      <w:marBottom w:val="0"/>
      <w:divBdr>
        <w:top w:val="none" w:sz="0" w:space="0" w:color="auto"/>
        <w:left w:val="none" w:sz="0" w:space="0" w:color="auto"/>
        <w:bottom w:val="none" w:sz="0" w:space="0" w:color="auto"/>
        <w:right w:val="none" w:sz="0" w:space="0" w:color="auto"/>
      </w:divBdr>
    </w:div>
    <w:div w:id="552348565">
      <w:bodyDiv w:val="1"/>
      <w:marLeft w:val="0"/>
      <w:marRight w:val="0"/>
      <w:marTop w:val="0"/>
      <w:marBottom w:val="0"/>
      <w:divBdr>
        <w:top w:val="none" w:sz="0" w:space="0" w:color="auto"/>
        <w:left w:val="none" w:sz="0" w:space="0" w:color="auto"/>
        <w:bottom w:val="none" w:sz="0" w:space="0" w:color="auto"/>
        <w:right w:val="none" w:sz="0" w:space="0" w:color="auto"/>
      </w:divBdr>
    </w:div>
    <w:div w:id="553348642">
      <w:bodyDiv w:val="1"/>
      <w:marLeft w:val="0"/>
      <w:marRight w:val="0"/>
      <w:marTop w:val="0"/>
      <w:marBottom w:val="0"/>
      <w:divBdr>
        <w:top w:val="none" w:sz="0" w:space="0" w:color="auto"/>
        <w:left w:val="none" w:sz="0" w:space="0" w:color="auto"/>
        <w:bottom w:val="none" w:sz="0" w:space="0" w:color="auto"/>
        <w:right w:val="none" w:sz="0" w:space="0" w:color="auto"/>
      </w:divBdr>
    </w:div>
    <w:div w:id="668482834">
      <w:bodyDiv w:val="1"/>
      <w:marLeft w:val="0"/>
      <w:marRight w:val="0"/>
      <w:marTop w:val="0"/>
      <w:marBottom w:val="0"/>
      <w:divBdr>
        <w:top w:val="none" w:sz="0" w:space="0" w:color="auto"/>
        <w:left w:val="none" w:sz="0" w:space="0" w:color="auto"/>
        <w:bottom w:val="none" w:sz="0" w:space="0" w:color="auto"/>
        <w:right w:val="none" w:sz="0" w:space="0" w:color="auto"/>
      </w:divBdr>
    </w:div>
    <w:div w:id="828790359">
      <w:bodyDiv w:val="1"/>
      <w:marLeft w:val="0"/>
      <w:marRight w:val="0"/>
      <w:marTop w:val="0"/>
      <w:marBottom w:val="0"/>
      <w:divBdr>
        <w:top w:val="none" w:sz="0" w:space="0" w:color="auto"/>
        <w:left w:val="none" w:sz="0" w:space="0" w:color="auto"/>
        <w:bottom w:val="none" w:sz="0" w:space="0" w:color="auto"/>
        <w:right w:val="none" w:sz="0" w:space="0" w:color="auto"/>
      </w:divBdr>
    </w:div>
    <w:div w:id="1017541759">
      <w:bodyDiv w:val="1"/>
      <w:marLeft w:val="0"/>
      <w:marRight w:val="0"/>
      <w:marTop w:val="0"/>
      <w:marBottom w:val="0"/>
      <w:divBdr>
        <w:top w:val="none" w:sz="0" w:space="0" w:color="auto"/>
        <w:left w:val="none" w:sz="0" w:space="0" w:color="auto"/>
        <w:bottom w:val="none" w:sz="0" w:space="0" w:color="auto"/>
        <w:right w:val="none" w:sz="0" w:space="0" w:color="auto"/>
      </w:divBdr>
    </w:div>
    <w:div w:id="1179269001">
      <w:bodyDiv w:val="1"/>
      <w:marLeft w:val="0"/>
      <w:marRight w:val="0"/>
      <w:marTop w:val="0"/>
      <w:marBottom w:val="0"/>
      <w:divBdr>
        <w:top w:val="none" w:sz="0" w:space="0" w:color="auto"/>
        <w:left w:val="none" w:sz="0" w:space="0" w:color="auto"/>
        <w:bottom w:val="none" w:sz="0" w:space="0" w:color="auto"/>
        <w:right w:val="none" w:sz="0" w:space="0" w:color="auto"/>
      </w:divBdr>
    </w:div>
    <w:div w:id="1592425098">
      <w:bodyDiv w:val="1"/>
      <w:marLeft w:val="0"/>
      <w:marRight w:val="0"/>
      <w:marTop w:val="0"/>
      <w:marBottom w:val="0"/>
      <w:divBdr>
        <w:top w:val="none" w:sz="0" w:space="0" w:color="auto"/>
        <w:left w:val="none" w:sz="0" w:space="0" w:color="auto"/>
        <w:bottom w:val="none" w:sz="0" w:space="0" w:color="auto"/>
        <w:right w:val="none" w:sz="0" w:space="0" w:color="auto"/>
      </w:divBdr>
    </w:div>
    <w:div w:id="177081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Rapport%20d&#8217;&#233;tudiant%20avec%20pho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7CF2F1F073F46ED8BC0E8764015A49D"/>
        <w:category>
          <w:name w:val="Général"/>
          <w:gallery w:val="placeholder"/>
        </w:category>
        <w:types>
          <w:type w:val="bbPlcHdr"/>
        </w:types>
        <w:behaviors>
          <w:behavior w:val="content"/>
        </w:behaviors>
        <w:guid w:val="{3A6F89B3-8FB1-4242-A1F6-76806CAD9BBA}"/>
      </w:docPartPr>
      <w:docPartBody>
        <w:p w:rsidR="004731ED" w:rsidRDefault="009D4086" w:rsidP="009D4086">
          <w:pPr>
            <w:pStyle w:val="B7CF2F1F073F46ED8BC0E8764015A49D"/>
          </w:pPr>
          <w:r>
            <w:rPr>
              <w:color w:val="2E74B5" w:themeColor="accent1" w:themeShade="BF"/>
              <w:sz w:val="24"/>
              <w:szCs w:val="24"/>
            </w:rPr>
            <w:t>[Nom de la société]</w:t>
          </w:r>
        </w:p>
      </w:docPartBody>
    </w:docPart>
    <w:docPart>
      <w:docPartPr>
        <w:name w:val="5A85715FCD694E35B6BFC983495CCDBC"/>
        <w:category>
          <w:name w:val="Général"/>
          <w:gallery w:val="placeholder"/>
        </w:category>
        <w:types>
          <w:type w:val="bbPlcHdr"/>
        </w:types>
        <w:behaviors>
          <w:behavior w:val="content"/>
        </w:behaviors>
        <w:guid w:val="{DB9B58F9-5E16-4F6F-BAD9-5405EB1A9D1E}"/>
      </w:docPartPr>
      <w:docPartBody>
        <w:p w:rsidR="004731ED" w:rsidRDefault="009D4086" w:rsidP="009D4086">
          <w:pPr>
            <w:pStyle w:val="5A85715FCD694E35B6BFC983495CCDBC"/>
          </w:pPr>
          <w:r>
            <w:rPr>
              <w:rFonts w:asciiTheme="majorHAnsi" w:eastAsiaTheme="majorEastAsia" w:hAnsiTheme="majorHAnsi" w:cstheme="majorBidi"/>
              <w:color w:val="5B9BD5" w:themeColor="accent1"/>
              <w:sz w:val="88"/>
              <w:szCs w:val="88"/>
            </w:rPr>
            <w:t>[Titre du document]</w:t>
          </w:r>
        </w:p>
      </w:docPartBody>
    </w:docPart>
    <w:docPart>
      <w:docPartPr>
        <w:name w:val="8E90111AC4084567A4C7C1586CF53E51"/>
        <w:category>
          <w:name w:val="Général"/>
          <w:gallery w:val="placeholder"/>
        </w:category>
        <w:types>
          <w:type w:val="bbPlcHdr"/>
        </w:types>
        <w:behaviors>
          <w:behavior w:val="content"/>
        </w:behaviors>
        <w:guid w:val="{27F8D45A-4761-4348-9437-F4D56F1E240C}"/>
      </w:docPartPr>
      <w:docPartBody>
        <w:p w:rsidR="004731ED" w:rsidRDefault="009D4086" w:rsidP="009D4086">
          <w:pPr>
            <w:pStyle w:val="8E90111AC4084567A4C7C1586CF53E51"/>
          </w:pPr>
          <w:r>
            <w:rPr>
              <w:color w:val="2E74B5" w:themeColor="accent1" w:themeShade="BF"/>
              <w:sz w:val="24"/>
              <w:szCs w:val="24"/>
            </w:rPr>
            <w:t>[Sous-titre du document]</w:t>
          </w:r>
        </w:p>
      </w:docPartBody>
    </w:docPart>
    <w:docPart>
      <w:docPartPr>
        <w:name w:val="79C0CE6D31E34A538A01A3D71B6FA9D4"/>
        <w:category>
          <w:name w:val="Général"/>
          <w:gallery w:val="placeholder"/>
        </w:category>
        <w:types>
          <w:type w:val="bbPlcHdr"/>
        </w:types>
        <w:behaviors>
          <w:behavior w:val="content"/>
        </w:behaviors>
        <w:guid w:val="{0DD9AFF3-F0A9-4498-8D9C-7A1085063181}"/>
      </w:docPartPr>
      <w:docPartBody>
        <w:p w:rsidR="004731ED" w:rsidRDefault="009D4086" w:rsidP="009D4086">
          <w:pPr>
            <w:pStyle w:val="79C0CE6D31E34A538A01A3D71B6FA9D4"/>
          </w:pPr>
          <w:r>
            <w:rPr>
              <w:color w:val="5B9BD5" w:themeColor="accent1"/>
              <w:sz w:val="28"/>
              <w:szCs w:val="28"/>
            </w:rPr>
            <w:t>[Nom de l’auteur]</w:t>
          </w:r>
        </w:p>
      </w:docPartBody>
    </w:docPart>
    <w:docPart>
      <w:docPartPr>
        <w:name w:val="764F13B1C9E8410EBF971F844FE93859"/>
        <w:category>
          <w:name w:val="Général"/>
          <w:gallery w:val="placeholder"/>
        </w:category>
        <w:types>
          <w:type w:val="bbPlcHdr"/>
        </w:types>
        <w:behaviors>
          <w:behavior w:val="content"/>
        </w:behaviors>
        <w:guid w:val="{7ED1D8AC-019D-4191-92F6-A431D492F810}"/>
      </w:docPartPr>
      <w:docPartBody>
        <w:p w:rsidR="004731ED" w:rsidRDefault="009D4086" w:rsidP="009D4086">
          <w:pPr>
            <w:pStyle w:val="764F13B1C9E8410EBF971F844FE93859"/>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86"/>
    <w:rsid w:val="004731ED"/>
    <w:rsid w:val="006D3868"/>
    <w:rsid w:val="009D4086"/>
    <w:rsid w:val="00AB70AA"/>
    <w:rsid w:val="00ED2E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C399E5E22B24B2A8F1B9C8748327165">
    <w:name w:val="5C399E5E22B24B2A8F1B9C8748327165"/>
  </w:style>
  <w:style w:type="paragraph" w:customStyle="1" w:styleId="04FD27700660470CA61E555E25B997B9">
    <w:name w:val="04FD27700660470CA61E555E25B997B9"/>
  </w:style>
  <w:style w:type="paragraph" w:customStyle="1" w:styleId="430A0DEBCFC24FCD83F9FA2597249457">
    <w:name w:val="430A0DEBCFC24FCD83F9FA2597249457"/>
  </w:style>
  <w:style w:type="paragraph" w:customStyle="1" w:styleId="8A44D446F8B54DA390AC7E1306B0FBBF">
    <w:name w:val="8A44D446F8B54DA390AC7E1306B0FBBF"/>
  </w:style>
  <w:style w:type="paragraph" w:customStyle="1" w:styleId="D9D7DB0090E946A59F350866C8BDB6CB">
    <w:name w:val="D9D7DB0090E946A59F350866C8BDB6CB"/>
  </w:style>
  <w:style w:type="paragraph" w:customStyle="1" w:styleId="8191FC2949E54881BD0EF04FE1B55688">
    <w:name w:val="8191FC2949E54881BD0EF04FE1B55688"/>
  </w:style>
  <w:style w:type="paragraph" w:customStyle="1" w:styleId="04C20D2F6B4F426DB27F80FDFF52B2FF">
    <w:name w:val="04C20D2F6B4F426DB27F80FDFF52B2FF"/>
  </w:style>
  <w:style w:type="paragraph" w:styleId="Listepuces">
    <w:name w:val="List Bullet"/>
    <w:basedOn w:val="Normal"/>
    <w:uiPriority w:val="10"/>
    <w:unhideWhenUsed/>
    <w:qFormat/>
    <w:pPr>
      <w:numPr>
        <w:numId w:val="1"/>
      </w:numPr>
      <w:spacing w:before="120" w:after="200" w:line="264" w:lineRule="auto"/>
    </w:pPr>
    <w:rPr>
      <w:rFonts w:eastAsiaTheme="minorHAnsi"/>
      <w:color w:val="595959" w:themeColor="text1" w:themeTint="A6"/>
      <w:lang w:eastAsia="en-US"/>
    </w:rPr>
  </w:style>
  <w:style w:type="paragraph" w:customStyle="1" w:styleId="D5FD46066FD347FAB480512F4A742769">
    <w:name w:val="D5FD46066FD347FAB480512F4A742769"/>
  </w:style>
  <w:style w:type="paragraph" w:customStyle="1" w:styleId="BA2B79DCFC7E457584854B4A716E5C60">
    <w:name w:val="BA2B79DCFC7E457584854B4A716E5C60"/>
  </w:style>
  <w:style w:type="paragraph" w:customStyle="1" w:styleId="C9A5DC02A674498E92427AACC01D925E">
    <w:name w:val="C9A5DC02A674498E92427AACC01D925E"/>
  </w:style>
  <w:style w:type="paragraph" w:customStyle="1" w:styleId="B7CF2F1F073F46ED8BC0E8764015A49D">
    <w:name w:val="B7CF2F1F073F46ED8BC0E8764015A49D"/>
    <w:rsid w:val="009D4086"/>
  </w:style>
  <w:style w:type="paragraph" w:customStyle="1" w:styleId="5A85715FCD694E35B6BFC983495CCDBC">
    <w:name w:val="5A85715FCD694E35B6BFC983495CCDBC"/>
    <w:rsid w:val="009D4086"/>
  </w:style>
  <w:style w:type="paragraph" w:customStyle="1" w:styleId="8E90111AC4084567A4C7C1586CF53E51">
    <w:name w:val="8E90111AC4084567A4C7C1586CF53E51"/>
    <w:rsid w:val="009D4086"/>
  </w:style>
  <w:style w:type="paragraph" w:customStyle="1" w:styleId="79C0CE6D31E34A538A01A3D71B6FA9D4">
    <w:name w:val="79C0CE6D31E34A538A01A3D71B6FA9D4"/>
    <w:rsid w:val="009D4086"/>
  </w:style>
  <w:style w:type="paragraph" w:customStyle="1" w:styleId="764F13B1C9E8410EBF971F844FE93859">
    <w:name w:val="764F13B1C9E8410EBF971F844FE93859"/>
    <w:rsid w:val="009D40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Encadré par : Kassid Asmaa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44F47A-CA59-4D67-AEDD-1ACFB00A6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d’étudiant avec photo.dotx</Template>
  <TotalTime>181</TotalTime>
  <Pages>1</Pages>
  <Words>1374</Words>
  <Characters>7561</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Projet de</vt:lpstr>
      <vt:lpstr/>
    </vt:vector>
  </TitlesOfParts>
  <Company>Projet de Fin d’Année</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Plateforme</dc:title>
  <dc:subject>Cahier des Charges</dc:subject>
  <dc:creator>Réalisé par : El azzaoui Marwa et Tazi Ayoub</dc:creator>
  <cp:keywords/>
  <dc:description/>
  <cp:lastModifiedBy>USER</cp:lastModifiedBy>
  <cp:revision>4</cp:revision>
  <dcterms:created xsi:type="dcterms:W3CDTF">2026-03-17T14:08:00Z</dcterms:created>
  <dcterms:modified xsi:type="dcterms:W3CDTF">2026-03-24T16:40:00Z</dcterms:modified>
</cp:coreProperties>
</file>